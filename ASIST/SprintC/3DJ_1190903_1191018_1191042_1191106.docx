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0A407" w14:textId="77777777" w:rsidR="00E32082" w:rsidRDefault="00E32082">
      <w:pPr>
        <w:pStyle w:val="Corpodetexto"/>
      </w:pPr>
      <w:bookmarkStart w:id="0" w:name="bkRunHead"/>
    </w:p>
    <w:p w14:paraId="51419CB3" w14:textId="77777777" w:rsidR="00E32082" w:rsidRDefault="00E32082">
      <w:pPr>
        <w:pStyle w:val="Corpodetexto"/>
      </w:pPr>
    </w:p>
    <w:p w14:paraId="5D25581E" w14:textId="77777777" w:rsidR="00E32082" w:rsidRDefault="001E1403">
      <w:pPr>
        <w:pStyle w:val="Corpodetex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890F039" wp14:editId="7B5C95BE">
            <wp:simplePos x="0" y="0"/>
            <wp:positionH relativeFrom="margin">
              <wp:posOffset>294005</wp:posOffset>
            </wp:positionH>
            <wp:positionV relativeFrom="margin">
              <wp:posOffset>9780905</wp:posOffset>
            </wp:positionV>
            <wp:extent cx="1619885" cy="539750"/>
            <wp:effectExtent l="0" t="0" r="0" b="0"/>
            <wp:wrapSquare wrapText="bothSides"/>
            <wp:docPr id="3" name="Imagem 2" descr="logo_ISEP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24F9C" w14:textId="0C450C8A" w:rsidR="00E32082" w:rsidRDefault="00683BEF" w:rsidP="00683BEF">
      <w:pPr>
        <w:pStyle w:val="Corpodetexto"/>
        <w:jc w:val="center"/>
      </w:pPr>
      <w:r>
        <w:rPr>
          <w:noProof/>
        </w:rPr>
        <w:drawing>
          <wp:inline distT="0" distB="0" distL="0" distR="0" wp14:anchorId="4FFED150" wp14:editId="0A061291">
            <wp:extent cx="3968750" cy="1165608"/>
            <wp:effectExtent l="0" t="0" r="0" b="0"/>
            <wp:docPr id="1" name="Imagem 1" descr="Uma imagem com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alimentaçã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81" cy="11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1645" w14:textId="77777777" w:rsidR="00E32082" w:rsidRPr="00B731BA" w:rsidRDefault="00E32082">
      <w:pPr>
        <w:pStyle w:val="Corpodetexto"/>
        <w:rPr>
          <w:rFonts w:asciiTheme="minorHAnsi" w:hAnsiTheme="minorHAnsi" w:cstheme="minorHAnsi"/>
        </w:rPr>
      </w:pPr>
    </w:p>
    <w:p w14:paraId="5B5445FB" w14:textId="77777777" w:rsidR="00E32082" w:rsidRPr="00B731BA" w:rsidRDefault="00E32082">
      <w:pPr>
        <w:pStyle w:val="Corpodetexto"/>
        <w:rPr>
          <w:rFonts w:asciiTheme="minorHAnsi" w:hAnsiTheme="minorHAnsi" w:cstheme="minorHAnsi"/>
        </w:rPr>
      </w:pPr>
    </w:p>
    <w:p w14:paraId="4B0DA41F" w14:textId="77777777" w:rsidR="00E32082" w:rsidRPr="00B731BA" w:rsidRDefault="00E32082">
      <w:pPr>
        <w:pStyle w:val="Corpodetexto"/>
        <w:rPr>
          <w:rFonts w:asciiTheme="minorHAnsi" w:hAnsiTheme="minorHAnsi" w:cstheme="minorHAnsi"/>
        </w:rPr>
      </w:pPr>
    </w:p>
    <w:p w14:paraId="655E0F5A" w14:textId="77777777" w:rsidR="00E32082" w:rsidRPr="00B731BA" w:rsidRDefault="00E32082" w:rsidP="00E32082">
      <w:pPr>
        <w:pStyle w:val="Ttulo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14:paraId="647FE495" w14:textId="4D4CA670" w:rsidR="00E32082" w:rsidRPr="002C1FA1" w:rsidRDefault="002C1FA1" w:rsidP="00E32082">
      <w:pPr>
        <w:pStyle w:val="Ttulo"/>
        <w:jc w:val="center"/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</w:pPr>
      <w:r w:rsidRPr="002C1FA1"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  <w:t xml:space="preserve">Sprint </w:t>
      </w:r>
      <w:r w:rsidR="00CE117F"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  <w:t>2</w:t>
      </w:r>
      <w:r w:rsidR="006F4544"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  <w:t xml:space="preserve"> (Sprint </w:t>
      </w:r>
      <w:r w:rsidR="00BF1A42"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  <w:t>C</w:t>
      </w:r>
      <w:r w:rsidR="006F4544">
        <w:rPr>
          <w:rFonts w:asciiTheme="minorHAnsi" w:hAnsiTheme="minorHAnsi" w:cstheme="minorHAnsi"/>
          <w:b/>
          <w:color w:val="000000"/>
          <w:sz w:val="36"/>
          <w:szCs w:val="36"/>
          <w:lang w:val="en-US"/>
        </w:rPr>
        <w:t>)</w:t>
      </w:r>
    </w:p>
    <w:p w14:paraId="19710FC2" w14:textId="3C71F007" w:rsidR="00E32082" w:rsidRPr="002C1FA1" w:rsidRDefault="002C1FA1" w:rsidP="00E32082">
      <w:pPr>
        <w:jc w:val="center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2C1FA1">
        <w:rPr>
          <w:rFonts w:asciiTheme="minorHAnsi" w:hAnsiTheme="minorHAnsi" w:cstheme="minorHAnsi"/>
          <w:b/>
          <w:bCs/>
          <w:sz w:val="28"/>
          <w:szCs w:val="28"/>
          <w:lang w:val="en-US"/>
        </w:rPr>
        <w:t>ASIST</w:t>
      </w:r>
    </w:p>
    <w:p w14:paraId="217640F9" w14:textId="77777777" w:rsidR="00E32082" w:rsidRPr="002C1FA1" w:rsidRDefault="00E32082">
      <w:pPr>
        <w:pStyle w:val="Corpodetexto"/>
        <w:rPr>
          <w:rFonts w:asciiTheme="minorHAnsi" w:hAnsiTheme="minorHAnsi" w:cstheme="minorHAnsi"/>
          <w:lang w:val="en-US"/>
        </w:rPr>
      </w:pPr>
    </w:p>
    <w:bookmarkEnd w:id="0"/>
    <w:p w14:paraId="50A74C79" w14:textId="77777777" w:rsidR="00E32082" w:rsidRPr="002C1FA1" w:rsidRDefault="00E32082">
      <w:pPr>
        <w:pStyle w:val="Corpodetexto"/>
        <w:rPr>
          <w:rFonts w:asciiTheme="minorHAnsi" w:hAnsiTheme="minorHAnsi" w:cstheme="minorHAnsi"/>
          <w:lang w:val="en-US"/>
        </w:rPr>
      </w:pPr>
    </w:p>
    <w:p w14:paraId="164FD267" w14:textId="3E2170C0" w:rsidR="00CA01E1" w:rsidRPr="006F4544" w:rsidRDefault="00CA01E1" w:rsidP="00CA01E1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b/>
          <w:i/>
          <w:sz w:val="24"/>
          <w:szCs w:val="24"/>
          <w:lang w:val="en-US"/>
        </w:rPr>
      </w:pPr>
      <w:r w:rsidRPr="006F4544">
        <w:rPr>
          <w:rFonts w:asciiTheme="minorHAnsi" w:hAnsiTheme="minorHAnsi" w:cstheme="minorHAnsi"/>
          <w:b/>
          <w:sz w:val="24"/>
          <w:szCs w:val="24"/>
          <w:lang w:val="en-US"/>
        </w:rPr>
        <w:t xml:space="preserve">Turma </w:t>
      </w:r>
      <w:r w:rsidR="002C1FA1" w:rsidRPr="006F4544">
        <w:rPr>
          <w:rFonts w:asciiTheme="minorHAnsi" w:hAnsiTheme="minorHAnsi" w:cstheme="minorHAnsi"/>
          <w:b/>
          <w:sz w:val="24"/>
          <w:szCs w:val="24"/>
          <w:lang w:val="en-US"/>
        </w:rPr>
        <w:t>3DJ</w:t>
      </w:r>
      <w:r w:rsidRPr="006F4544">
        <w:rPr>
          <w:rFonts w:asciiTheme="minorHAnsi" w:hAnsiTheme="minorHAnsi" w:cstheme="minorHAnsi"/>
          <w:b/>
          <w:sz w:val="24"/>
          <w:szCs w:val="24"/>
          <w:lang w:val="en-US"/>
        </w:rPr>
        <w:t xml:space="preserve"> _ Grupo </w:t>
      </w:r>
      <w:r w:rsidR="002C1FA1" w:rsidRPr="006F4544">
        <w:rPr>
          <w:rFonts w:asciiTheme="minorHAnsi" w:hAnsiTheme="minorHAnsi" w:cstheme="minorHAnsi"/>
          <w:b/>
          <w:sz w:val="24"/>
          <w:szCs w:val="24"/>
          <w:lang w:val="en-US"/>
        </w:rPr>
        <w:t>57</w:t>
      </w:r>
    </w:p>
    <w:p w14:paraId="0F476EFF" w14:textId="5CEE66EC" w:rsidR="00CA01E1" w:rsidRPr="00B731BA" w:rsidRDefault="002C1FA1" w:rsidP="00CA01E1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1190903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_ </w:t>
      </w:r>
      <w:r w:rsidR="005560EF">
        <w:rPr>
          <w:rFonts w:asciiTheme="minorHAnsi" w:hAnsiTheme="minorHAnsi" w:cstheme="minorHAnsi"/>
          <w:sz w:val="24"/>
          <w:szCs w:val="24"/>
        </w:rPr>
        <w:t>Miguel Gonçalves</w:t>
      </w:r>
    </w:p>
    <w:p w14:paraId="4279DB3E" w14:textId="2633A9DD" w:rsidR="00CA01E1" w:rsidRPr="00B731BA" w:rsidRDefault="005560EF" w:rsidP="00CA01E1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1191018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_ </w:t>
      </w:r>
      <w:r w:rsidR="001938BF">
        <w:rPr>
          <w:rFonts w:asciiTheme="minorHAnsi" w:hAnsiTheme="minorHAnsi" w:cstheme="minorHAnsi"/>
          <w:sz w:val="24"/>
          <w:szCs w:val="24"/>
        </w:rPr>
        <w:t>Rúben Rodrigues</w:t>
      </w:r>
    </w:p>
    <w:p w14:paraId="57DCB29D" w14:textId="0994AA4E" w:rsidR="00CA01E1" w:rsidRPr="00B731BA" w:rsidRDefault="005560EF" w:rsidP="00CA01E1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1191042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_ </w:t>
      </w:r>
      <w:r w:rsidR="001938BF">
        <w:rPr>
          <w:rFonts w:asciiTheme="minorHAnsi" w:hAnsiTheme="minorHAnsi" w:cstheme="minorHAnsi"/>
          <w:sz w:val="24"/>
          <w:szCs w:val="24"/>
        </w:rPr>
        <w:t>Rui Pinto</w:t>
      </w:r>
    </w:p>
    <w:p w14:paraId="48BD09C0" w14:textId="143DA3D3" w:rsidR="00CA01E1" w:rsidRPr="00B731BA" w:rsidRDefault="001938BF" w:rsidP="00CA01E1">
      <w:pPr>
        <w:pStyle w:val="Corpodetexto"/>
        <w:tabs>
          <w:tab w:val="left" w:pos="4795"/>
        </w:tabs>
        <w:spacing w:line="276" w:lineRule="auto"/>
        <w:ind w:firstLine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4"/>
        </w:rPr>
        <w:t>1191106</w:t>
      </w:r>
      <w:r w:rsidR="00CA01E1" w:rsidRPr="00B731BA">
        <w:rPr>
          <w:rFonts w:asciiTheme="minorHAnsi" w:hAnsiTheme="minorHAnsi" w:cstheme="minorHAnsi"/>
          <w:sz w:val="24"/>
        </w:rPr>
        <w:t xml:space="preserve"> _ </w:t>
      </w:r>
      <w:r>
        <w:rPr>
          <w:rFonts w:asciiTheme="minorHAnsi" w:hAnsiTheme="minorHAnsi" w:cstheme="minorHAnsi"/>
          <w:sz w:val="24"/>
        </w:rPr>
        <w:t>Tomás Limbado</w:t>
      </w:r>
    </w:p>
    <w:p w14:paraId="2E7972EA" w14:textId="77777777" w:rsidR="00E32082" w:rsidRPr="00B731BA" w:rsidRDefault="00E32082">
      <w:pPr>
        <w:pStyle w:val="Corpodetexto"/>
        <w:rPr>
          <w:rFonts w:asciiTheme="minorHAnsi" w:hAnsiTheme="minorHAnsi" w:cstheme="minorHAnsi"/>
        </w:rPr>
      </w:pPr>
    </w:p>
    <w:p w14:paraId="043A4830" w14:textId="77777777" w:rsidR="00B9748E" w:rsidRPr="00B731BA" w:rsidRDefault="00B9748E">
      <w:pPr>
        <w:pStyle w:val="Corpodetexto"/>
        <w:rPr>
          <w:rFonts w:asciiTheme="minorHAnsi" w:hAnsiTheme="minorHAnsi" w:cstheme="minorHAnsi"/>
        </w:rPr>
      </w:pPr>
    </w:p>
    <w:p w14:paraId="4AF0105C" w14:textId="65EB156D" w:rsidR="00B731BA" w:rsidRDefault="00445BE2" w:rsidP="00445BE2">
      <w:pPr>
        <w:jc w:val="center"/>
        <w:rPr>
          <w:rFonts w:asciiTheme="minorHAnsi" w:eastAsia="Arial Narrow" w:hAnsiTheme="minorHAnsi" w:cstheme="minorHAnsi"/>
          <w:b/>
        </w:rPr>
      </w:pPr>
      <w:bookmarkStart w:id="1" w:name="_Toc448847918"/>
      <w:r w:rsidRPr="00B731BA">
        <w:rPr>
          <w:rFonts w:asciiTheme="minorHAnsi" w:eastAsia="Arial Narrow" w:hAnsiTheme="minorHAnsi" w:cstheme="minorHAnsi"/>
          <w:b/>
        </w:rPr>
        <w:t xml:space="preserve">Data: </w:t>
      </w:r>
      <w:r w:rsidR="00BF1A42">
        <w:rPr>
          <w:rFonts w:asciiTheme="minorHAnsi" w:eastAsia="Arial Narrow" w:hAnsiTheme="minorHAnsi" w:cstheme="minorHAnsi"/>
          <w:b/>
        </w:rPr>
        <w:t>23</w:t>
      </w:r>
      <w:r w:rsidR="00B731BA">
        <w:rPr>
          <w:rFonts w:asciiTheme="minorHAnsi" w:eastAsia="Arial Narrow" w:hAnsiTheme="minorHAnsi" w:cstheme="minorHAnsi"/>
          <w:b/>
        </w:rPr>
        <w:t>/</w:t>
      </w:r>
      <w:r w:rsidR="001938BF">
        <w:rPr>
          <w:rFonts w:asciiTheme="minorHAnsi" w:eastAsia="Arial Narrow" w:hAnsiTheme="minorHAnsi" w:cstheme="minorHAnsi"/>
          <w:b/>
        </w:rPr>
        <w:t>1</w:t>
      </w:r>
      <w:r w:rsidRPr="00B731BA">
        <w:rPr>
          <w:rFonts w:asciiTheme="minorHAnsi" w:eastAsia="Arial Narrow" w:hAnsiTheme="minorHAnsi" w:cstheme="minorHAnsi"/>
          <w:b/>
        </w:rPr>
        <w:t>/</w:t>
      </w:r>
      <w:r w:rsidR="001938BF">
        <w:rPr>
          <w:rFonts w:asciiTheme="minorHAnsi" w:eastAsia="Arial Narrow" w:hAnsiTheme="minorHAnsi" w:cstheme="minorHAnsi"/>
          <w:b/>
        </w:rPr>
        <w:t>202</w:t>
      </w:r>
      <w:r w:rsidR="00BF1A42">
        <w:rPr>
          <w:rFonts w:asciiTheme="minorHAnsi" w:eastAsia="Arial Narrow" w:hAnsiTheme="minorHAnsi" w:cstheme="minorHAnsi"/>
          <w:b/>
        </w:rPr>
        <w:t>2</w:t>
      </w:r>
    </w:p>
    <w:p w14:paraId="050B3D8C" w14:textId="26B0C712" w:rsidR="00B731BA" w:rsidRDefault="00B731BA">
      <w:pPr>
        <w:spacing w:line="240" w:lineRule="auto"/>
        <w:jc w:val="left"/>
        <w:rPr>
          <w:rFonts w:asciiTheme="minorHAnsi" w:eastAsia="Arial Narrow" w:hAnsiTheme="minorHAnsi" w:cstheme="minorHAnsi"/>
          <w:b/>
        </w:rPr>
      </w:pPr>
      <w:r>
        <w:rPr>
          <w:rFonts w:asciiTheme="minorHAnsi" w:eastAsia="Arial Narrow" w:hAnsiTheme="minorHAnsi" w:cstheme="minorHAnsi"/>
          <w:b/>
        </w:rPr>
        <w:br w:type="page"/>
      </w:r>
    </w:p>
    <w:p w14:paraId="76B078BA" w14:textId="1B44CDE6" w:rsidR="005A0F5B" w:rsidRPr="004A6F4A" w:rsidRDefault="005A0F5B" w:rsidP="00B731BA">
      <w:pPr>
        <w:rPr>
          <w:lang w:bidi="pt-PT"/>
        </w:rPr>
      </w:pPr>
      <w:bookmarkStart w:id="2" w:name="_Toc471979348"/>
      <w:bookmarkEnd w:id="1"/>
      <w:r w:rsidRPr="004A6F4A">
        <w:rPr>
          <w:lang w:bidi="pt-PT"/>
        </w:rPr>
        <w:lastRenderedPageBreak/>
        <w:t xml:space="preserve"> </w:t>
      </w:r>
    </w:p>
    <w:bookmarkEnd w:id="2" w:displacedByCustomXml="next"/>
    <w:sdt>
      <w:sdtPr>
        <w:rPr>
          <w:rFonts w:ascii="Calibri" w:hAnsi="Calibri" w:cs="Calibri"/>
          <w:bCs w:val="0"/>
          <w:color w:val="auto"/>
          <w:sz w:val="22"/>
          <w:szCs w:val="24"/>
        </w:rPr>
        <w:id w:val="-847707443"/>
        <w:docPartObj>
          <w:docPartGallery w:val="Table of Contents"/>
          <w:docPartUnique/>
        </w:docPartObj>
      </w:sdtPr>
      <w:sdtEndPr>
        <w:rPr>
          <w:rFonts w:cs="Times , serif"/>
          <w:b/>
        </w:rPr>
      </w:sdtEndPr>
      <w:sdtContent>
        <w:p w14:paraId="492F5C18" w14:textId="6A695B55" w:rsidR="00B731BA" w:rsidRDefault="00B731BA">
          <w:pPr>
            <w:pStyle w:val="Cabealhodondice"/>
            <w:rPr>
              <w:rFonts w:ascii="Calibri" w:hAnsi="Calibri" w:cs="Calibri"/>
              <w:color w:val="auto"/>
            </w:rPr>
          </w:pPr>
          <w:r w:rsidRPr="00B731BA">
            <w:rPr>
              <w:rFonts w:ascii="Calibri" w:hAnsi="Calibri" w:cs="Calibri"/>
              <w:color w:val="auto"/>
            </w:rPr>
            <w:t>Índice</w:t>
          </w:r>
        </w:p>
        <w:p w14:paraId="66E1CCFA" w14:textId="77777777" w:rsidR="00B731BA" w:rsidRPr="00B731BA" w:rsidRDefault="00B731BA" w:rsidP="00B731BA"/>
        <w:p w14:paraId="059466DF" w14:textId="3BA50639" w:rsidR="001314CF" w:rsidRDefault="00B731BA">
          <w:pPr>
            <w:pStyle w:val="ndice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13864" w:history="1">
            <w:r w:rsidR="001314CF" w:rsidRPr="00030064">
              <w:rPr>
                <w:rStyle w:val="Hiperligao"/>
                <w:noProof/>
                <w:lang w:bidi="pt-PT"/>
              </w:rPr>
              <w:t>US1</w:t>
            </w:r>
            <w:r w:rsidR="001314CF">
              <w:rPr>
                <w:noProof/>
                <w:webHidden/>
              </w:rPr>
              <w:tab/>
            </w:r>
            <w:r w:rsidR="001314CF">
              <w:rPr>
                <w:noProof/>
                <w:webHidden/>
              </w:rPr>
              <w:fldChar w:fldCharType="begin"/>
            </w:r>
            <w:r w:rsidR="001314CF">
              <w:rPr>
                <w:noProof/>
                <w:webHidden/>
              </w:rPr>
              <w:instrText xml:space="preserve"> PAGEREF _Toc93513864 \h </w:instrText>
            </w:r>
            <w:r w:rsidR="001314CF">
              <w:rPr>
                <w:noProof/>
                <w:webHidden/>
              </w:rPr>
            </w:r>
            <w:r w:rsidR="001314CF">
              <w:rPr>
                <w:noProof/>
                <w:webHidden/>
              </w:rPr>
              <w:fldChar w:fldCharType="separate"/>
            </w:r>
            <w:r w:rsidR="00953429">
              <w:rPr>
                <w:noProof/>
                <w:webHidden/>
              </w:rPr>
              <w:t>3</w:t>
            </w:r>
            <w:r w:rsidR="001314CF">
              <w:rPr>
                <w:noProof/>
                <w:webHidden/>
              </w:rPr>
              <w:fldChar w:fldCharType="end"/>
            </w:r>
          </w:hyperlink>
        </w:p>
        <w:p w14:paraId="293B1C74" w14:textId="6D8D64FC" w:rsidR="001314CF" w:rsidRDefault="001314CF">
          <w:pPr>
            <w:pStyle w:val="ndice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3513865" w:history="1">
            <w:r w:rsidRPr="00030064">
              <w:rPr>
                <w:rStyle w:val="Hiperligao"/>
                <w:noProof/>
              </w:rPr>
              <w:t>US2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_Toc93513865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64C2" w14:textId="0852B347" w:rsidR="001314CF" w:rsidRDefault="001314CF">
          <w:pPr>
            <w:pStyle w:val="ndice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3513866" w:history="1">
            <w:r w:rsidRPr="00030064">
              <w:rPr>
                <w:rStyle w:val="Hiperligao"/>
                <w:noProof/>
              </w:rPr>
              <w:t>US3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_Toc93513866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3F6A" w14:textId="0C803B07" w:rsidR="001314CF" w:rsidRDefault="001314CF">
          <w:pPr>
            <w:pStyle w:val="ndice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3513867" w:history="1">
            <w:r w:rsidRPr="00030064">
              <w:rPr>
                <w:rStyle w:val="Hiperligao"/>
                <w:noProof/>
              </w:rPr>
              <w:t>US4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DE55" w14:textId="2452B6A7" w:rsidR="00B731BA" w:rsidRDefault="00B731BA">
          <w:r>
            <w:rPr>
              <w:b/>
              <w:bCs/>
            </w:rPr>
            <w:fldChar w:fldCharType="end"/>
          </w:r>
        </w:p>
      </w:sdtContent>
    </w:sdt>
    <w:p w14:paraId="05D7114D" w14:textId="04AB6107" w:rsidR="004A6F4A" w:rsidRPr="004A6F4A" w:rsidRDefault="004A6F4A" w:rsidP="00B731BA"/>
    <w:p w14:paraId="26BF67FA" w14:textId="77777777" w:rsidR="00E32082" w:rsidRPr="00E32082" w:rsidRDefault="00E32082" w:rsidP="00B731BA">
      <w:pPr>
        <w:rPr>
          <w:lang w:bidi="pt-PT"/>
        </w:rPr>
      </w:pPr>
    </w:p>
    <w:p w14:paraId="114BDE1D" w14:textId="1413F7A7" w:rsidR="003B263F" w:rsidRDefault="00B731BA" w:rsidP="00CE3AE5">
      <w:pPr>
        <w:spacing w:line="240" w:lineRule="auto"/>
        <w:jc w:val="left"/>
        <w:rPr>
          <w:lang w:bidi="pt-PT"/>
        </w:rPr>
      </w:pPr>
      <w:r>
        <w:rPr>
          <w:lang w:bidi="pt-PT"/>
        </w:rPr>
        <w:br w:type="page"/>
      </w:r>
    </w:p>
    <w:p w14:paraId="0B1326BC" w14:textId="3A623548" w:rsidR="00B731BA" w:rsidRPr="006F4544" w:rsidRDefault="00CE3AE5" w:rsidP="00B731BA">
      <w:pPr>
        <w:pStyle w:val="Ttulo1"/>
        <w:spacing w:line="360" w:lineRule="auto"/>
        <w:jc w:val="both"/>
        <w:rPr>
          <w:sz w:val="28"/>
          <w:szCs w:val="28"/>
          <w:lang w:bidi="pt-PT"/>
        </w:rPr>
      </w:pPr>
      <w:bookmarkStart w:id="3" w:name="_Toc93513864"/>
      <w:r w:rsidRPr="006F4544">
        <w:rPr>
          <w:sz w:val="28"/>
          <w:szCs w:val="28"/>
          <w:lang w:bidi="pt-PT"/>
        </w:rPr>
        <w:lastRenderedPageBreak/>
        <w:t>US1</w:t>
      </w:r>
      <w:bookmarkEnd w:id="3"/>
    </w:p>
    <w:p w14:paraId="7E1C4BEB" w14:textId="77777777" w:rsidR="00BF1A42" w:rsidRPr="00BF1A42" w:rsidRDefault="00BF1A42" w:rsidP="00BF1A42">
      <w:pPr>
        <w:rPr>
          <w:b/>
          <w:bCs/>
          <w:sz w:val="24"/>
          <w:szCs w:val="26"/>
        </w:rPr>
      </w:pPr>
      <w:r w:rsidRPr="00BF1A42">
        <w:rPr>
          <w:b/>
          <w:bCs/>
          <w:sz w:val="24"/>
          <w:szCs w:val="26"/>
        </w:rPr>
        <w:t>Como administrador da infraestrutura quero que seja criada uma SAN iSCSI nos</w:t>
      </w:r>
    </w:p>
    <w:p w14:paraId="57563021" w14:textId="2C0D6D99" w:rsidR="006F4544" w:rsidRDefault="00BF1A42" w:rsidP="00BF1A42">
      <w:pPr>
        <w:rPr>
          <w:b/>
          <w:bCs/>
          <w:sz w:val="24"/>
          <w:szCs w:val="26"/>
        </w:rPr>
      </w:pPr>
      <w:r w:rsidRPr="00BF1A42">
        <w:rPr>
          <w:b/>
          <w:bCs/>
          <w:sz w:val="24"/>
          <w:szCs w:val="26"/>
        </w:rPr>
        <w:t>servidores Linux e Windows disponíveis para qualquer utilizador autenticado</w:t>
      </w:r>
    </w:p>
    <w:p w14:paraId="154E9316" w14:textId="77777777" w:rsidR="00E70D13" w:rsidRDefault="00E70D13" w:rsidP="00E70D13">
      <w:pPr>
        <w:spacing w:line="240" w:lineRule="auto"/>
        <w:jc w:val="left"/>
        <w:rPr>
          <w:rFonts w:cs="Times New Roman"/>
          <w:b/>
        </w:rPr>
      </w:pPr>
    </w:p>
    <w:p w14:paraId="026D8019" w14:textId="77777777" w:rsidR="00E70D13" w:rsidRPr="006F4544" w:rsidRDefault="00E70D13" w:rsidP="00E70D13">
      <w:pPr>
        <w:pStyle w:val="Ttulo1"/>
        <w:jc w:val="left"/>
        <w:rPr>
          <w:sz w:val="28"/>
          <w:szCs w:val="32"/>
        </w:rPr>
      </w:pPr>
      <w:bookmarkStart w:id="4" w:name="_Toc93513865"/>
      <w:r w:rsidRPr="006F4544">
        <w:rPr>
          <w:sz w:val="28"/>
          <w:szCs w:val="32"/>
        </w:rPr>
        <w:t>US2</w:t>
      </w:r>
      <w:bookmarkEnd w:id="4"/>
    </w:p>
    <w:p w14:paraId="3DD7EF09" w14:textId="77777777" w:rsidR="00E70D13" w:rsidRPr="008F3FFD" w:rsidRDefault="00E70D13" w:rsidP="00E70D13">
      <w:pPr>
        <w:rPr>
          <w:b/>
          <w:bCs/>
          <w:sz w:val="24"/>
          <w:szCs w:val="26"/>
        </w:rPr>
      </w:pPr>
      <w:r w:rsidRPr="008F3FFD">
        <w:rPr>
          <w:b/>
          <w:bCs/>
          <w:sz w:val="24"/>
          <w:szCs w:val="26"/>
        </w:rPr>
        <w:t>Como administrador da infraestrutura quero que a SAN anterior esteja disponível</w:t>
      </w:r>
    </w:p>
    <w:p w14:paraId="1E81CA74" w14:textId="74409429" w:rsidR="00E70D13" w:rsidRDefault="00E70D13" w:rsidP="00BF1A42">
      <w:r w:rsidRPr="008F3FFD">
        <w:rPr>
          <w:b/>
          <w:bCs/>
          <w:sz w:val="24"/>
          <w:szCs w:val="26"/>
        </w:rPr>
        <w:t>sem necessidade de intervenção humana após um reboot de qualquer dos servidores</w:t>
      </w:r>
    </w:p>
    <w:p w14:paraId="57805A0A" w14:textId="710653E5" w:rsidR="00E70D13" w:rsidRDefault="00E70D13" w:rsidP="00E70D13">
      <w:pPr>
        <w:rPr>
          <w:lang w:bidi="pt-PT"/>
        </w:rPr>
      </w:pPr>
      <w:r>
        <w:rPr>
          <w:lang w:bidi="pt-PT"/>
        </w:rPr>
        <w:t>Nest</w:t>
      </w:r>
      <w:r>
        <w:rPr>
          <w:lang w:bidi="pt-PT"/>
        </w:rPr>
        <w:t>e</w:t>
      </w:r>
      <w:r>
        <w:rPr>
          <w:lang w:bidi="pt-PT"/>
        </w:rPr>
        <w:t xml:space="preserve">s </w:t>
      </w:r>
      <w:r>
        <w:rPr>
          <w:lang w:bidi="pt-PT"/>
        </w:rPr>
        <w:t>requisitos</w:t>
      </w:r>
      <w:r>
        <w:rPr>
          <w:lang w:bidi="pt-PT"/>
        </w:rPr>
        <w:t>, é pedido a criação de uma SAN iSCSI nos servidores Windows e Linux, por isso</w:t>
      </w:r>
      <w:r>
        <w:rPr>
          <w:lang w:bidi="pt-PT"/>
        </w:rPr>
        <w:t xml:space="preserve"> </w:t>
      </w:r>
      <w:r>
        <w:rPr>
          <w:lang w:bidi="pt-PT"/>
        </w:rPr>
        <w:t xml:space="preserve">apresentamos uma solução tendo como target a VM </w:t>
      </w:r>
      <w:r>
        <w:rPr>
          <w:lang w:bidi="pt-PT"/>
        </w:rPr>
        <w:t>Linux</w:t>
      </w:r>
      <w:r>
        <w:rPr>
          <w:lang w:bidi="pt-PT"/>
        </w:rPr>
        <w:t xml:space="preserve"> e como </w:t>
      </w:r>
      <w:r w:rsidR="0002023F">
        <w:rPr>
          <w:lang w:bidi="pt-PT"/>
        </w:rPr>
        <w:t>i</w:t>
      </w:r>
      <w:r>
        <w:rPr>
          <w:lang w:bidi="pt-PT"/>
        </w:rPr>
        <w:t xml:space="preserve">nitiator a VM </w:t>
      </w:r>
      <w:r>
        <w:rPr>
          <w:lang w:bidi="pt-PT"/>
        </w:rPr>
        <w:t>Windows</w:t>
      </w:r>
    </w:p>
    <w:p w14:paraId="0D96F987" w14:textId="77777777" w:rsidR="00E70D13" w:rsidRDefault="00E70D13" w:rsidP="00B731BA">
      <w:pPr>
        <w:rPr>
          <w:lang w:bidi="pt-PT"/>
        </w:rPr>
      </w:pPr>
    </w:p>
    <w:p w14:paraId="35C6033E" w14:textId="0936924B" w:rsidR="00E350B4" w:rsidRPr="006F4544" w:rsidRDefault="00E350B4" w:rsidP="00B731BA">
      <w:pPr>
        <w:rPr>
          <w:lang w:bidi="pt-PT"/>
        </w:rPr>
      </w:pPr>
      <w:r>
        <w:rPr>
          <w:lang w:bidi="pt-PT"/>
        </w:rPr>
        <w:t>Linux</w:t>
      </w:r>
      <w:r w:rsidR="00E70D13">
        <w:rPr>
          <w:lang w:bidi="pt-PT"/>
        </w:rPr>
        <w:t xml:space="preserve"> – configuração target</w:t>
      </w:r>
    </w:p>
    <w:p w14:paraId="6BC84511" w14:textId="5F0D8731" w:rsidR="00EB5F35" w:rsidRDefault="00EB5F35" w:rsidP="00EB5F35">
      <w:pPr>
        <w:spacing w:line="240" w:lineRule="auto"/>
        <w:jc w:val="left"/>
        <w:rPr>
          <w:lang w:bidi="pt-PT"/>
        </w:rPr>
      </w:pPr>
      <w:r>
        <w:rPr>
          <w:lang w:bidi="pt-PT"/>
        </w:rPr>
        <w:t>Para a concretização deste requisito foram seguidos os seguintes passos</w:t>
      </w:r>
    </w:p>
    <w:p w14:paraId="250858BD" w14:textId="77777777" w:rsidR="00EB5F35" w:rsidRDefault="00EB5F35" w:rsidP="00EB5F35">
      <w:pPr>
        <w:spacing w:line="240" w:lineRule="auto"/>
        <w:jc w:val="left"/>
        <w:rPr>
          <w:lang w:bidi="pt-PT"/>
        </w:rPr>
      </w:pPr>
    </w:p>
    <w:p w14:paraId="4D4CD779" w14:textId="2DA23193" w:rsidR="00EB5F35" w:rsidRDefault="006A4108" w:rsidP="00EB5F35">
      <w:pPr>
        <w:spacing w:line="240" w:lineRule="auto"/>
        <w:jc w:val="left"/>
        <w:rPr>
          <w:lang w:bidi="pt-PT"/>
        </w:rPr>
      </w:pPr>
      <w:r>
        <w:rPr>
          <w:lang w:bidi="pt-PT"/>
        </w:rPr>
        <w:t>Instalou-se o servidor iSCSI:</w:t>
      </w:r>
    </w:p>
    <w:p w14:paraId="7E8F3BFC" w14:textId="7F1415F8" w:rsidR="00EB5F35" w:rsidRDefault="00EB5F35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1284C6A2" wp14:editId="3D5FA3B7">
            <wp:extent cx="3305636" cy="24768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75D2" w14:textId="4405DB12" w:rsidR="00EB5F35" w:rsidRDefault="00EB5F35" w:rsidP="00B731BA">
      <w:pPr>
        <w:rPr>
          <w:lang w:bidi="pt-PT"/>
        </w:rPr>
      </w:pPr>
    </w:p>
    <w:p w14:paraId="2FB21CF4" w14:textId="40F9FBFD" w:rsidR="00EB5F35" w:rsidRDefault="006A4108" w:rsidP="00B731BA">
      <w:pPr>
        <w:rPr>
          <w:lang w:bidi="pt-PT"/>
        </w:rPr>
      </w:pPr>
      <w:r>
        <w:rPr>
          <w:lang w:bidi="pt-PT"/>
        </w:rPr>
        <w:t>Criou-se um diretório onde irão estar os blocos dos ficheiros:</w:t>
      </w:r>
    </w:p>
    <w:p w14:paraId="5144E629" w14:textId="73A9A6C3" w:rsidR="006A4108" w:rsidRDefault="00BB5E76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4E6F8B63" wp14:editId="640E0E47">
            <wp:extent cx="4315427" cy="676369"/>
            <wp:effectExtent l="0" t="0" r="9525" b="952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749" w14:textId="15BC6776" w:rsidR="006A4108" w:rsidRDefault="006A4108" w:rsidP="00B731BA">
      <w:pPr>
        <w:rPr>
          <w:lang w:bidi="pt-PT"/>
        </w:rPr>
      </w:pPr>
    </w:p>
    <w:p w14:paraId="77D9C878" w14:textId="108C93CD" w:rsidR="006A4108" w:rsidRDefault="0002023F" w:rsidP="00B731BA">
      <w:r>
        <w:t>Cri</w:t>
      </w:r>
      <w:r>
        <w:t>ou-se</w:t>
      </w:r>
      <w:r>
        <w:t xml:space="preserve"> um novo bloco no diretório </w:t>
      </w:r>
      <w:r>
        <w:t>anterior:</w:t>
      </w:r>
    </w:p>
    <w:p w14:paraId="7C0ED006" w14:textId="409BBF28" w:rsidR="00463391" w:rsidRDefault="00BB5E76" w:rsidP="00B731BA">
      <w:r>
        <w:rPr>
          <w:noProof/>
        </w:rPr>
        <w:drawing>
          <wp:inline distT="0" distB="0" distL="0" distR="0" wp14:anchorId="0432055D" wp14:editId="66BD1679">
            <wp:extent cx="5943600" cy="1301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494F" w14:textId="77777777" w:rsidR="00BB5E76" w:rsidRDefault="00BB5E76" w:rsidP="00B731BA"/>
    <w:p w14:paraId="18F0DA50" w14:textId="0C1DFC73" w:rsidR="00463391" w:rsidRDefault="00463391" w:rsidP="00B731BA">
      <w:pPr>
        <w:rPr>
          <w:lang w:bidi="pt-PT"/>
        </w:rPr>
      </w:pPr>
      <w:r>
        <w:t>Criou-se um novo ficheiro de configuração do target:</w:t>
      </w:r>
    </w:p>
    <w:p w14:paraId="790B43E5" w14:textId="7B2CB389" w:rsidR="00EB5F35" w:rsidRDefault="00EB5F35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11C12779" wp14:editId="452D3418">
            <wp:extent cx="5115639" cy="276264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A53E" w14:textId="221AE819" w:rsidR="00BB5E76" w:rsidRDefault="00655505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2DE31749" wp14:editId="1479DCDE">
            <wp:extent cx="5943600" cy="809625"/>
            <wp:effectExtent l="0" t="0" r="0" b="952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CA70" w14:textId="77777777" w:rsidR="00655505" w:rsidRDefault="00655505" w:rsidP="00B731BA">
      <w:pPr>
        <w:rPr>
          <w:lang w:bidi="pt-PT"/>
        </w:rPr>
      </w:pPr>
    </w:p>
    <w:p w14:paraId="594A735B" w14:textId="3ED83C53" w:rsidR="00EB5F35" w:rsidRDefault="00BB5E76" w:rsidP="00B731BA">
      <w:pPr>
        <w:rPr>
          <w:lang w:bidi="pt-PT"/>
        </w:rPr>
      </w:pPr>
      <w:r>
        <w:rPr>
          <w:lang w:bidi="pt-PT"/>
        </w:rPr>
        <w:lastRenderedPageBreak/>
        <w:t>Reiniciou-se o serviço iSCSI:</w:t>
      </w:r>
    </w:p>
    <w:p w14:paraId="3EBC2610" w14:textId="47AB3D20" w:rsidR="00EB5F35" w:rsidRDefault="00EB5F35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21175A42" wp14:editId="289FC0E9">
            <wp:extent cx="4267796" cy="333422"/>
            <wp:effectExtent l="0" t="0" r="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E240" w14:textId="46785AC3" w:rsidR="00BB5E76" w:rsidRDefault="00BB5E76" w:rsidP="00B731BA">
      <w:pPr>
        <w:rPr>
          <w:lang w:bidi="pt-PT"/>
        </w:rPr>
      </w:pPr>
    </w:p>
    <w:p w14:paraId="123EB672" w14:textId="25B25F01" w:rsidR="00BB5E76" w:rsidRDefault="008D19C4" w:rsidP="00B731BA">
      <w:pPr>
        <w:rPr>
          <w:lang w:bidi="pt-PT"/>
        </w:rPr>
      </w:pPr>
      <w:r>
        <w:rPr>
          <w:lang w:bidi="pt-PT"/>
        </w:rPr>
        <w:t>Verificou-se o estado:</w:t>
      </w:r>
    </w:p>
    <w:p w14:paraId="46F382AD" w14:textId="31F94236" w:rsidR="008D19C4" w:rsidRDefault="008D19C4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74353A32" wp14:editId="30A7D73E">
            <wp:extent cx="5943600" cy="538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DF8B" w14:textId="1907D88D" w:rsidR="008D19C4" w:rsidRDefault="008D19C4" w:rsidP="00B731BA">
      <w:pPr>
        <w:rPr>
          <w:lang w:bidi="pt-PT"/>
        </w:rPr>
      </w:pPr>
    </w:p>
    <w:p w14:paraId="5D0B4E33" w14:textId="6F9B5D38" w:rsidR="008D19C4" w:rsidRDefault="008D19C4" w:rsidP="00B731BA">
      <w:pPr>
        <w:rPr>
          <w:lang w:bidi="pt-PT"/>
        </w:rPr>
      </w:pPr>
      <w:r>
        <w:rPr>
          <w:lang w:bidi="pt-PT"/>
        </w:rPr>
        <w:t>Verificou-se que a porta 3260 está aberta para permitir acesso à SAN iSCSI</w:t>
      </w:r>
    </w:p>
    <w:p w14:paraId="365432F1" w14:textId="125694A4" w:rsidR="008D19C4" w:rsidRDefault="008D19C4" w:rsidP="00B731BA">
      <w:pPr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1E91109A" wp14:editId="2CD4D01E">
            <wp:extent cx="5943600" cy="81978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FA4C" w14:textId="7BD82CCD" w:rsidR="009E7EDA" w:rsidRDefault="009E7EDA">
      <w:pPr>
        <w:spacing w:line="240" w:lineRule="auto"/>
        <w:jc w:val="left"/>
        <w:rPr>
          <w:lang w:bidi="pt-PT"/>
        </w:rPr>
      </w:pPr>
    </w:p>
    <w:p w14:paraId="2F3BBF3E" w14:textId="77777777" w:rsidR="002210BF" w:rsidRDefault="002210BF">
      <w:pPr>
        <w:spacing w:line="240" w:lineRule="auto"/>
        <w:jc w:val="left"/>
      </w:pPr>
    </w:p>
    <w:p w14:paraId="6599E602" w14:textId="77777777" w:rsidR="009E7EDA" w:rsidRDefault="009E7EDA">
      <w:pPr>
        <w:spacing w:line="240" w:lineRule="auto"/>
        <w:jc w:val="left"/>
      </w:pPr>
    </w:p>
    <w:p w14:paraId="0E394CA3" w14:textId="6274659D" w:rsidR="003F10F9" w:rsidRDefault="00911A9B">
      <w:pPr>
        <w:spacing w:line="240" w:lineRule="auto"/>
        <w:jc w:val="left"/>
      </w:pPr>
      <w:r>
        <w:t>Windows</w:t>
      </w:r>
      <w:r w:rsidR="002210BF">
        <w:t xml:space="preserve"> – configuração initiator</w:t>
      </w:r>
    </w:p>
    <w:p w14:paraId="37102538" w14:textId="19397734" w:rsidR="00911A9B" w:rsidRDefault="00911A9B">
      <w:pPr>
        <w:spacing w:line="240" w:lineRule="auto"/>
        <w:jc w:val="left"/>
        <w:rPr>
          <w:lang w:bidi="pt-PT"/>
        </w:rPr>
      </w:pPr>
      <w:r>
        <w:rPr>
          <w:lang w:bidi="pt-PT"/>
        </w:rPr>
        <w:t xml:space="preserve">Para a concretização deste requisito </w:t>
      </w:r>
      <w:r w:rsidR="00BF1A42">
        <w:rPr>
          <w:lang w:bidi="pt-PT"/>
        </w:rPr>
        <w:t>foram seguidos os seguintes passos</w:t>
      </w:r>
    </w:p>
    <w:p w14:paraId="4C9EC368" w14:textId="01BB4B7F" w:rsidR="00784599" w:rsidRDefault="00784599">
      <w:pPr>
        <w:spacing w:line="240" w:lineRule="auto"/>
        <w:jc w:val="left"/>
        <w:rPr>
          <w:lang w:bidi="pt-PT"/>
        </w:rPr>
      </w:pPr>
    </w:p>
    <w:p w14:paraId="094BEB08" w14:textId="640613A2" w:rsidR="00784599" w:rsidRDefault="00784599">
      <w:pPr>
        <w:spacing w:line="240" w:lineRule="auto"/>
        <w:jc w:val="left"/>
        <w:rPr>
          <w:lang w:bidi="pt-PT"/>
        </w:rPr>
      </w:pPr>
      <w:r>
        <w:rPr>
          <w:lang w:bidi="pt-PT"/>
        </w:rPr>
        <w:t>Através do das ferramentas do gestor de servidor selecion</w:t>
      </w:r>
      <w:r w:rsidR="00062AD6">
        <w:rPr>
          <w:lang w:bidi="pt-PT"/>
        </w:rPr>
        <w:t>ou</w:t>
      </w:r>
      <w:r>
        <w:rPr>
          <w:lang w:bidi="pt-PT"/>
        </w:rPr>
        <w:t>-se a opção Iniciador iSCSI:</w:t>
      </w:r>
    </w:p>
    <w:p w14:paraId="77DB2A8A" w14:textId="4B4238DD" w:rsidR="002210BF" w:rsidRDefault="002210BF">
      <w:pPr>
        <w:spacing w:line="240" w:lineRule="auto"/>
        <w:jc w:val="left"/>
        <w:rPr>
          <w:lang w:bidi="pt-PT"/>
        </w:rPr>
      </w:pPr>
    </w:p>
    <w:p w14:paraId="468C4F60" w14:textId="51954F7D" w:rsidR="00784599" w:rsidRDefault="00784599">
      <w:pPr>
        <w:spacing w:line="240" w:lineRule="auto"/>
        <w:jc w:val="left"/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3EE8AA33" wp14:editId="61FA33C4">
            <wp:extent cx="2814395" cy="3400425"/>
            <wp:effectExtent l="0" t="0" r="508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63" cy="34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5F53" w14:textId="788B5340" w:rsidR="00784599" w:rsidRDefault="00784599">
      <w:pPr>
        <w:spacing w:line="240" w:lineRule="auto"/>
        <w:jc w:val="left"/>
        <w:rPr>
          <w:lang w:bidi="pt-PT"/>
        </w:rPr>
      </w:pPr>
      <w:r>
        <w:rPr>
          <w:lang w:bidi="pt-PT"/>
        </w:rPr>
        <w:lastRenderedPageBreak/>
        <w:t>Selecion</w:t>
      </w:r>
      <w:r w:rsidR="00062AD6">
        <w:rPr>
          <w:lang w:bidi="pt-PT"/>
        </w:rPr>
        <w:t>ou</w:t>
      </w:r>
      <w:r>
        <w:rPr>
          <w:lang w:bidi="pt-PT"/>
        </w:rPr>
        <w:t>-se sim:</w:t>
      </w:r>
    </w:p>
    <w:p w14:paraId="69F0E291" w14:textId="3BA11ADE" w:rsidR="00784599" w:rsidRDefault="00784599">
      <w:pPr>
        <w:spacing w:line="240" w:lineRule="auto"/>
        <w:jc w:val="left"/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7E18F876" wp14:editId="201E0B38">
            <wp:extent cx="3391373" cy="1438476"/>
            <wp:effectExtent l="0" t="0" r="0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0FB" w14:textId="78942A1B" w:rsidR="00784599" w:rsidRDefault="00784599">
      <w:pPr>
        <w:spacing w:line="240" w:lineRule="auto"/>
        <w:jc w:val="left"/>
        <w:rPr>
          <w:lang w:bidi="pt-PT"/>
        </w:rPr>
      </w:pPr>
    </w:p>
    <w:p w14:paraId="67203F06" w14:textId="0B015403" w:rsidR="00784599" w:rsidRDefault="00784599">
      <w:pPr>
        <w:spacing w:line="240" w:lineRule="auto"/>
        <w:jc w:val="left"/>
        <w:rPr>
          <w:lang w:bidi="pt-PT"/>
        </w:rPr>
      </w:pPr>
      <w:r>
        <w:rPr>
          <w:lang w:bidi="pt-PT"/>
        </w:rPr>
        <w:t>Utiliz</w:t>
      </w:r>
      <w:r w:rsidR="00062AD6">
        <w:rPr>
          <w:lang w:bidi="pt-PT"/>
        </w:rPr>
        <w:t>ou</w:t>
      </w:r>
      <w:r>
        <w:rPr>
          <w:lang w:bidi="pt-PT"/>
        </w:rPr>
        <w:t>-se o IP da VM Linux para procurar o target:</w:t>
      </w:r>
    </w:p>
    <w:p w14:paraId="2A38FEDB" w14:textId="092AB7F5" w:rsidR="00784599" w:rsidRDefault="00784599">
      <w:pPr>
        <w:spacing w:line="240" w:lineRule="auto"/>
        <w:jc w:val="left"/>
        <w:rPr>
          <w:lang w:bidi="pt-PT"/>
        </w:rPr>
      </w:pPr>
      <w:r>
        <w:rPr>
          <w:noProof/>
          <w:lang w:bidi="pt-PT"/>
        </w:rPr>
        <w:drawing>
          <wp:inline distT="0" distB="0" distL="0" distR="0" wp14:anchorId="4FBF8CB8" wp14:editId="0E31C087">
            <wp:extent cx="3133725" cy="4502828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90" cy="45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7A7" w14:textId="478B8AD1" w:rsidR="00784599" w:rsidRDefault="00784599">
      <w:pPr>
        <w:spacing w:line="240" w:lineRule="auto"/>
        <w:jc w:val="left"/>
        <w:rPr>
          <w:lang w:bidi="pt-PT"/>
        </w:rPr>
      </w:pPr>
    </w:p>
    <w:p w14:paraId="4F595029" w14:textId="77777777" w:rsidR="00784599" w:rsidRDefault="00784599">
      <w:pPr>
        <w:spacing w:line="240" w:lineRule="auto"/>
        <w:jc w:val="left"/>
        <w:rPr>
          <w:lang w:bidi="pt-PT"/>
        </w:rPr>
      </w:pPr>
    </w:p>
    <w:p w14:paraId="74976241" w14:textId="77777777" w:rsidR="00784599" w:rsidRDefault="00784599">
      <w:pPr>
        <w:spacing w:line="240" w:lineRule="auto"/>
        <w:jc w:val="left"/>
        <w:rPr>
          <w:lang w:bidi="pt-PT"/>
        </w:rPr>
      </w:pPr>
    </w:p>
    <w:p w14:paraId="344E6FDA" w14:textId="77777777" w:rsidR="002210BF" w:rsidRDefault="002210BF">
      <w:pPr>
        <w:spacing w:line="240" w:lineRule="auto"/>
        <w:jc w:val="left"/>
        <w:rPr>
          <w:lang w:bidi="pt-PT"/>
        </w:rPr>
      </w:pPr>
    </w:p>
    <w:p w14:paraId="0305D579" w14:textId="77777777" w:rsidR="00911A9B" w:rsidRDefault="00911A9B">
      <w:pPr>
        <w:spacing w:line="240" w:lineRule="auto"/>
        <w:jc w:val="left"/>
        <w:rPr>
          <w:lang w:bidi="pt-PT"/>
        </w:rPr>
      </w:pPr>
    </w:p>
    <w:p w14:paraId="1CDF3049" w14:textId="119FB6D9" w:rsidR="00BF1A42" w:rsidRDefault="00BF1A42">
      <w:pPr>
        <w:spacing w:line="240" w:lineRule="auto"/>
        <w:jc w:val="left"/>
      </w:pPr>
    </w:p>
    <w:p w14:paraId="39F5094A" w14:textId="77777777" w:rsidR="00BF1A42" w:rsidRDefault="00BF1A42">
      <w:pPr>
        <w:spacing w:line="240" w:lineRule="auto"/>
        <w:jc w:val="left"/>
      </w:pPr>
    </w:p>
    <w:p w14:paraId="54583CD9" w14:textId="3DAAA311" w:rsidR="00BF1A42" w:rsidRDefault="00BF1A42">
      <w:pPr>
        <w:spacing w:line="240" w:lineRule="auto"/>
        <w:jc w:val="left"/>
      </w:pPr>
    </w:p>
    <w:p w14:paraId="59342E21" w14:textId="6EAEC9EB" w:rsidR="00BF1A42" w:rsidRDefault="00BF1A42">
      <w:pPr>
        <w:spacing w:line="240" w:lineRule="auto"/>
        <w:jc w:val="left"/>
      </w:pPr>
    </w:p>
    <w:p w14:paraId="42854185" w14:textId="3921614E" w:rsidR="008F3FFD" w:rsidRDefault="00784599">
      <w:pPr>
        <w:spacing w:line="240" w:lineRule="auto"/>
        <w:jc w:val="left"/>
      </w:pPr>
      <w:r>
        <w:lastRenderedPageBreak/>
        <w:t>Selec</w:t>
      </w:r>
      <w:r w:rsidR="00062AD6">
        <w:t>io</w:t>
      </w:r>
      <w:r>
        <w:t>n</w:t>
      </w:r>
      <w:r w:rsidR="00062AD6">
        <w:t>ou</w:t>
      </w:r>
      <w:r>
        <w:t xml:space="preserve">-se o </w:t>
      </w:r>
      <w:r w:rsidR="00062AD6">
        <w:t>target:</w:t>
      </w:r>
    </w:p>
    <w:p w14:paraId="6D00CFF2" w14:textId="56C99882" w:rsidR="008F3FFD" w:rsidRDefault="00062AD6">
      <w:pPr>
        <w:spacing w:line="240" w:lineRule="auto"/>
        <w:jc w:val="left"/>
      </w:pPr>
      <w:r>
        <w:rPr>
          <w:noProof/>
        </w:rPr>
        <w:drawing>
          <wp:inline distT="0" distB="0" distL="0" distR="0" wp14:anchorId="179C71F7" wp14:editId="0D1E6676">
            <wp:extent cx="2875713" cy="3257550"/>
            <wp:effectExtent l="0" t="0" r="127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18" cy="32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3F6" w14:textId="24F50AF4" w:rsidR="00062AD6" w:rsidRDefault="00062AD6">
      <w:pPr>
        <w:spacing w:line="240" w:lineRule="auto"/>
        <w:jc w:val="left"/>
      </w:pPr>
    </w:p>
    <w:p w14:paraId="67B1EA29" w14:textId="06AAE17D" w:rsidR="00062AD6" w:rsidRDefault="00062AD6">
      <w:pPr>
        <w:spacing w:line="240" w:lineRule="auto"/>
        <w:jc w:val="left"/>
      </w:pPr>
      <w:r>
        <w:t>Efetuou-se a ligação:</w:t>
      </w:r>
    </w:p>
    <w:p w14:paraId="671DBE57" w14:textId="646BE72B" w:rsidR="008F3FFD" w:rsidRDefault="00062AD6">
      <w:pPr>
        <w:spacing w:line="240" w:lineRule="auto"/>
        <w:jc w:val="left"/>
      </w:pPr>
      <w:r>
        <w:rPr>
          <w:noProof/>
        </w:rPr>
        <w:drawing>
          <wp:inline distT="0" distB="0" distL="0" distR="0" wp14:anchorId="1A90454C" wp14:editId="03E03331">
            <wp:extent cx="2886075" cy="4146980"/>
            <wp:effectExtent l="0" t="0" r="0" b="635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35" cy="41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E17" w14:textId="37366AC4" w:rsidR="00BF1A42" w:rsidRDefault="00BF1A42">
      <w:pPr>
        <w:spacing w:line="240" w:lineRule="auto"/>
        <w:jc w:val="left"/>
      </w:pPr>
    </w:p>
    <w:p w14:paraId="6CA84C1B" w14:textId="1EADBC33" w:rsidR="00BF1A42" w:rsidRDefault="00062AD6">
      <w:pPr>
        <w:spacing w:line="240" w:lineRule="auto"/>
        <w:jc w:val="left"/>
      </w:pPr>
      <w:r>
        <w:lastRenderedPageBreak/>
        <w:t>Acedeu-se as definições avançadas:</w:t>
      </w:r>
    </w:p>
    <w:p w14:paraId="4069AFF0" w14:textId="113208C8" w:rsidR="00BF1A42" w:rsidRDefault="00062AD6">
      <w:pPr>
        <w:spacing w:line="240" w:lineRule="auto"/>
        <w:jc w:val="left"/>
      </w:pPr>
      <w:r>
        <w:rPr>
          <w:noProof/>
        </w:rPr>
        <w:drawing>
          <wp:inline distT="0" distB="0" distL="0" distR="0" wp14:anchorId="77D35596" wp14:editId="48CFCAA5">
            <wp:extent cx="3209925" cy="1717274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401" cy="17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F30" w14:textId="368CF68F" w:rsidR="00062AD6" w:rsidRDefault="00062AD6">
      <w:pPr>
        <w:spacing w:line="240" w:lineRule="auto"/>
        <w:jc w:val="left"/>
      </w:pPr>
    </w:p>
    <w:p w14:paraId="58DBA8C9" w14:textId="71CA00E5" w:rsidR="00062AD6" w:rsidRDefault="00062AD6">
      <w:pPr>
        <w:spacing w:line="240" w:lineRule="auto"/>
        <w:jc w:val="left"/>
      </w:pPr>
      <w:r>
        <w:t>Inseriu-se as credenciais definidas no target:</w:t>
      </w:r>
    </w:p>
    <w:p w14:paraId="6D9150B8" w14:textId="77777777" w:rsidR="00062AD6" w:rsidRDefault="00062AD6">
      <w:pPr>
        <w:spacing w:line="240" w:lineRule="auto"/>
        <w:jc w:val="left"/>
      </w:pPr>
    </w:p>
    <w:p w14:paraId="645B8182" w14:textId="0D8582C7" w:rsidR="00BF1A42" w:rsidRDefault="00062AD6">
      <w:pPr>
        <w:spacing w:line="240" w:lineRule="auto"/>
        <w:jc w:val="left"/>
      </w:pPr>
      <w:r>
        <w:rPr>
          <w:noProof/>
        </w:rPr>
        <w:drawing>
          <wp:inline distT="0" distB="0" distL="0" distR="0" wp14:anchorId="55F6CF5A" wp14:editId="3B4F71B5">
            <wp:extent cx="4105275" cy="4917627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62" cy="49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014D" w14:textId="07EF44FA" w:rsidR="008F3FFD" w:rsidRDefault="008F3FFD">
      <w:pPr>
        <w:spacing w:line="240" w:lineRule="auto"/>
        <w:jc w:val="left"/>
      </w:pPr>
    </w:p>
    <w:p w14:paraId="3D7C9B3B" w14:textId="31326450" w:rsidR="00BF1A42" w:rsidRDefault="00F214F0">
      <w:pPr>
        <w:spacing w:line="240" w:lineRule="auto"/>
        <w:jc w:val="left"/>
      </w:pPr>
      <w:r>
        <w:t>Depois de concluídas todas as configurações, acedeu-se o gestor de discos, tornando o disco online e inicializando-o, criando uma nova partição</w:t>
      </w:r>
    </w:p>
    <w:p w14:paraId="714B638D" w14:textId="4402E224" w:rsidR="00B731BA" w:rsidRPr="00911A9B" w:rsidRDefault="00B731BA" w:rsidP="00A266D3">
      <w:pPr>
        <w:spacing w:line="240" w:lineRule="auto"/>
        <w:jc w:val="left"/>
      </w:pPr>
    </w:p>
    <w:p w14:paraId="666EFD2E" w14:textId="4494CBE6" w:rsidR="00B731BA" w:rsidRPr="006F4544" w:rsidRDefault="00A266D3" w:rsidP="00A266D3">
      <w:pPr>
        <w:pStyle w:val="Ttulo1"/>
        <w:jc w:val="left"/>
        <w:rPr>
          <w:rFonts w:cstheme="minorBidi"/>
          <w:sz w:val="28"/>
          <w:szCs w:val="28"/>
        </w:rPr>
      </w:pPr>
      <w:bookmarkStart w:id="5" w:name="_Toc93513866"/>
      <w:r w:rsidRPr="006F4544">
        <w:rPr>
          <w:sz w:val="28"/>
          <w:szCs w:val="32"/>
        </w:rPr>
        <w:lastRenderedPageBreak/>
        <w:t>US3</w:t>
      </w:r>
      <w:bookmarkEnd w:id="5"/>
    </w:p>
    <w:p w14:paraId="72D3D4C9" w14:textId="77777777" w:rsidR="00C8129E" w:rsidRPr="00C8129E" w:rsidRDefault="00C8129E" w:rsidP="00C8129E">
      <w:pPr>
        <w:rPr>
          <w:b/>
          <w:bCs/>
          <w:sz w:val="24"/>
          <w:szCs w:val="26"/>
        </w:rPr>
      </w:pPr>
      <w:r w:rsidRPr="00C8129E">
        <w:rPr>
          <w:b/>
          <w:bCs/>
          <w:sz w:val="24"/>
          <w:szCs w:val="26"/>
        </w:rPr>
        <w:t>Como administrador do servidor Linux quero que semanalmente seja verificado se</w:t>
      </w:r>
    </w:p>
    <w:p w14:paraId="43970FAA" w14:textId="77777777" w:rsidR="00C8129E" w:rsidRPr="00C8129E" w:rsidRDefault="00C8129E" w:rsidP="00C8129E">
      <w:pPr>
        <w:rPr>
          <w:b/>
          <w:bCs/>
          <w:sz w:val="24"/>
          <w:szCs w:val="26"/>
        </w:rPr>
      </w:pPr>
      <w:r w:rsidRPr="00C8129E">
        <w:rPr>
          <w:b/>
          <w:bCs/>
          <w:sz w:val="24"/>
          <w:szCs w:val="26"/>
        </w:rPr>
        <w:t xml:space="preserve">todos os utilizadores registados em </w:t>
      </w:r>
      <w:r w:rsidRPr="00C8129E">
        <w:rPr>
          <w:b/>
          <w:bCs/>
          <w:i/>
          <w:iCs/>
          <w:sz w:val="24"/>
          <w:szCs w:val="26"/>
        </w:rPr>
        <w:t>/etc/passwd</w:t>
      </w:r>
      <w:r w:rsidRPr="00C8129E">
        <w:rPr>
          <w:b/>
          <w:bCs/>
          <w:sz w:val="24"/>
          <w:szCs w:val="26"/>
        </w:rPr>
        <w:t xml:space="preserve"> possuem uma entrada no</w:t>
      </w:r>
    </w:p>
    <w:p w14:paraId="1540D549" w14:textId="77777777" w:rsidR="00C8129E" w:rsidRPr="00C8129E" w:rsidRDefault="00C8129E" w:rsidP="00C8129E">
      <w:pPr>
        <w:rPr>
          <w:b/>
          <w:bCs/>
          <w:sz w:val="24"/>
          <w:szCs w:val="26"/>
        </w:rPr>
      </w:pPr>
      <w:r w:rsidRPr="00C8129E">
        <w:rPr>
          <w:b/>
          <w:bCs/>
          <w:i/>
          <w:iCs/>
          <w:sz w:val="24"/>
          <w:szCs w:val="26"/>
        </w:rPr>
        <w:t>/etc/shadow</w:t>
      </w:r>
      <w:r w:rsidRPr="00C8129E">
        <w:rPr>
          <w:b/>
          <w:bCs/>
          <w:sz w:val="24"/>
          <w:szCs w:val="26"/>
        </w:rPr>
        <w:t xml:space="preserve">, se o grupo primário existe, se a </w:t>
      </w:r>
      <w:r w:rsidRPr="00C8129E">
        <w:rPr>
          <w:b/>
          <w:bCs/>
          <w:i/>
          <w:iCs/>
          <w:sz w:val="24"/>
          <w:szCs w:val="26"/>
        </w:rPr>
        <w:t>homedir</w:t>
      </w:r>
      <w:r w:rsidRPr="00C8129E">
        <w:rPr>
          <w:b/>
          <w:bCs/>
          <w:sz w:val="24"/>
          <w:szCs w:val="26"/>
        </w:rPr>
        <w:t xml:space="preserve"> existe e pertence ao dono e</w:t>
      </w:r>
    </w:p>
    <w:p w14:paraId="2C6EC4E1" w14:textId="734313E7" w:rsidR="005F3496" w:rsidRDefault="00C8129E" w:rsidP="00C8129E">
      <w:r w:rsidRPr="00C8129E">
        <w:rPr>
          <w:b/>
          <w:bCs/>
          <w:sz w:val="24"/>
          <w:szCs w:val="26"/>
        </w:rPr>
        <w:t xml:space="preserve">grupo correto. Qualquer inconformidade deve ser registada em </w:t>
      </w:r>
      <w:r w:rsidRPr="00C8129E">
        <w:rPr>
          <w:b/>
          <w:bCs/>
          <w:i/>
          <w:iCs/>
          <w:sz w:val="24"/>
          <w:szCs w:val="26"/>
        </w:rPr>
        <w:t>/tmp/auth_errors</w:t>
      </w:r>
    </w:p>
    <w:p w14:paraId="715EED5D" w14:textId="7C2C3DCD" w:rsidR="00D55FBE" w:rsidRDefault="00D55FBE" w:rsidP="006F4544"/>
    <w:p w14:paraId="32EE31D1" w14:textId="6601207C" w:rsidR="003E6618" w:rsidRDefault="002210BF" w:rsidP="002210BF">
      <w:r>
        <w:t>N</w:t>
      </w:r>
      <w:r>
        <w:t>este requisito</w:t>
      </w:r>
      <w:r>
        <w:t>, realizou</w:t>
      </w:r>
      <w:r>
        <w:t>-se</w:t>
      </w:r>
      <w:r>
        <w:t xml:space="preserve"> um script que irá ser executado uma vez por semana graças ao ficheiro</w:t>
      </w:r>
      <w:r>
        <w:t xml:space="preserve"> </w:t>
      </w:r>
      <w:r>
        <w:t>em /etc/crontab que permite que os scripts localizados no diretório /etc/cron.weekly sejam executados</w:t>
      </w:r>
      <w:r>
        <w:t xml:space="preserve"> s</w:t>
      </w:r>
      <w:r>
        <w:t>emanalmente</w:t>
      </w:r>
      <w:r>
        <w:t>. Para isto criou-se o ficheiro verif:</w:t>
      </w:r>
    </w:p>
    <w:p w14:paraId="3D1BD902" w14:textId="5448182D" w:rsidR="002210BF" w:rsidRDefault="002210BF" w:rsidP="002210BF">
      <w:r>
        <w:rPr>
          <w:noProof/>
        </w:rPr>
        <w:drawing>
          <wp:inline distT="0" distB="0" distL="0" distR="0" wp14:anchorId="0C4AD461" wp14:editId="1A630DAB">
            <wp:extent cx="4544059" cy="257211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C19" w14:textId="343D4FC5" w:rsidR="002210BF" w:rsidRDefault="002210BF" w:rsidP="002210BF">
      <w:r>
        <w:rPr>
          <w:noProof/>
        </w:rPr>
        <w:drawing>
          <wp:inline distT="0" distB="0" distL="0" distR="0" wp14:anchorId="2F2A0CDD" wp14:editId="4CCDE38F">
            <wp:extent cx="6526584" cy="2914650"/>
            <wp:effectExtent l="0" t="0" r="762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84" cy="29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EDBB" w14:textId="77777777" w:rsidR="002210BF" w:rsidRDefault="002210BF" w:rsidP="002210BF"/>
    <w:p w14:paraId="335D5EF2" w14:textId="77777777" w:rsidR="002210BF" w:rsidRDefault="002210BF" w:rsidP="002210BF"/>
    <w:p w14:paraId="31E274DD" w14:textId="64F73B74" w:rsidR="003E6618" w:rsidRDefault="003E6618" w:rsidP="008E6516"/>
    <w:p w14:paraId="3B0D8A44" w14:textId="7BB0CD4B" w:rsidR="003E6618" w:rsidRDefault="003E6618" w:rsidP="008E6516"/>
    <w:p w14:paraId="48CDE0F7" w14:textId="6F076735" w:rsidR="003E6618" w:rsidRDefault="003E6618" w:rsidP="008E6516"/>
    <w:p w14:paraId="0FBD5F8D" w14:textId="2C3DC888" w:rsidR="003E6618" w:rsidRDefault="003E6618" w:rsidP="008E6516"/>
    <w:p w14:paraId="40F61D2E" w14:textId="3CCA3678" w:rsidR="002D35AC" w:rsidRDefault="002D35AC" w:rsidP="008E6516"/>
    <w:p w14:paraId="34CAD381" w14:textId="07AF766D" w:rsidR="00CD2826" w:rsidRPr="006F4544" w:rsidRDefault="002E5BDD" w:rsidP="006F4544">
      <w:pPr>
        <w:rPr>
          <w:b/>
          <w:bCs/>
          <w:sz w:val="24"/>
          <w:szCs w:val="26"/>
        </w:rPr>
      </w:pPr>
      <w:r>
        <w:br w:type="page"/>
      </w:r>
    </w:p>
    <w:p w14:paraId="18777C21" w14:textId="53E2F4FF" w:rsidR="00B731BA" w:rsidRPr="006F4544" w:rsidRDefault="00A266D3" w:rsidP="00A266D3">
      <w:pPr>
        <w:pStyle w:val="Ttulo1"/>
        <w:jc w:val="left"/>
        <w:rPr>
          <w:rFonts w:asciiTheme="minorHAnsi" w:hAnsiTheme="minorHAnsi" w:cstheme="minorBidi"/>
          <w:sz w:val="28"/>
          <w:szCs w:val="28"/>
        </w:rPr>
      </w:pPr>
      <w:bookmarkStart w:id="6" w:name="_Toc93513867"/>
      <w:r w:rsidRPr="006F4544">
        <w:rPr>
          <w:sz w:val="28"/>
          <w:szCs w:val="32"/>
        </w:rPr>
        <w:lastRenderedPageBreak/>
        <w:t>US4</w:t>
      </w:r>
      <w:bookmarkEnd w:id="6"/>
    </w:p>
    <w:p w14:paraId="3DD9B105" w14:textId="77777777" w:rsidR="00C8129E" w:rsidRPr="00C8129E" w:rsidRDefault="00C8129E" w:rsidP="00C8129E">
      <w:pPr>
        <w:rPr>
          <w:b/>
          <w:bCs/>
          <w:sz w:val="24"/>
          <w:szCs w:val="26"/>
        </w:rPr>
      </w:pPr>
      <w:r w:rsidRPr="00C8129E">
        <w:rPr>
          <w:b/>
          <w:bCs/>
          <w:sz w:val="24"/>
          <w:szCs w:val="26"/>
        </w:rPr>
        <w:t>Como administrador da infraestrutura quero que todos os utilizadores registados no</w:t>
      </w:r>
    </w:p>
    <w:p w14:paraId="52D386BA" w14:textId="17E47FEA" w:rsidR="00B84E3F" w:rsidRDefault="00C8129E" w:rsidP="006F4544">
      <w:r w:rsidRPr="00C8129E">
        <w:rPr>
          <w:b/>
          <w:bCs/>
          <w:sz w:val="24"/>
          <w:szCs w:val="26"/>
        </w:rPr>
        <w:t>DC Windows tenham a sessão bloqueada ao fim de 3 minutos de inatividade</w:t>
      </w:r>
    </w:p>
    <w:p w14:paraId="48CA8590" w14:textId="77777777" w:rsidR="00B84E3F" w:rsidRDefault="00B84E3F" w:rsidP="006F4544"/>
    <w:p w14:paraId="0905699B" w14:textId="514D5C15" w:rsidR="004839BF" w:rsidRDefault="00B84E3F" w:rsidP="006F4544">
      <w:r>
        <w:t>Para concretizar</w:t>
      </w:r>
      <w:r w:rsidR="00F214F0">
        <w:t xml:space="preserve"> </w:t>
      </w:r>
      <w:r w:rsidR="00F214F0">
        <w:t>este requisito</w:t>
      </w:r>
      <w:r>
        <w:t xml:space="preserve"> utilizamos o Gestor de Políticas de Grupo e seguimos os seguintes passos</w:t>
      </w:r>
    </w:p>
    <w:p w14:paraId="0943D0EE" w14:textId="77777777" w:rsidR="00BD0BF4" w:rsidRDefault="00BD0BF4" w:rsidP="006F4544"/>
    <w:p w14:paraId="0F4A78BC" w14:textId="4520E22E" w:rsidR="004839BF" w:rsidRDefault="00B84E3F" w:rsidP="006F4544">
      <w:r>
        <w:rPr>
          <w:noProof/>
        </w:rPr>
        <w:drawing>
          <wp:inline distT="0" distB="0" distL="0" distR="0" wp14:anchorId="24BE439F" wp14:editId="0609E849">
            <wp:extent cx="5943600" cy="4197985"/>
            <wp:effectExtent l="0" t="0" r="0" b="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D841" w14:textId="0B21EB6A" w:rsidR="00B84E3F" w:rsidRDefault="00B84E3F" w:rsidP="006F4544"/>
    <w:p w14:paraId="2F510505" w14:textId="4FBDFA80" w:rsidR="00B84E3F" w:rsidRDefault="00B84E3F" w:rsidP="006F4544">
      <w:r>
        <w:rPr>
          <w:noProof/>
        </w:rPr>
        <w:lastRenderedPageBreak/>
        <w:drawing>
          <wp:inline distT="0" distB="0" distL="0" distR="0" wp14:anchorId="7FA5EFE9" wp14:editId="3D88A6B7">
            <wp:extent cx="5514975" cy="3884051"/>
            <wp:effectExtent l="0" t="0" r="0" b="254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43" cy="38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13B" w14:textId="77777777" w:rsidR="00247BC9" w:rsidRDefault="00247BC9" w:rsidP="006F4544"/>
    <w:p w14:paraId="25DB8802" w14:textId="4840EE63" w:rsidR="004839BF" w:rsidRDefault="006D23B3" w:rsidP="006F4544">
      <w:r>
        <w:rPr>
          <w:noProof/>
        </w:rPr>
        <w:drawing>
          <wp:inline distT="0" distB="0" distL="0" distR="0" wp14:anchorId="7E062068" wp14:editId="34989CED">
            <wp:extent cx="5943600" cy="3535045"/>
            <wp:effectExtent l="0" t="0" r="0" b="8255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779" w14:textId="1FD26E51" w:rsidR="004839BF" w:rsidRDefault="004839BF" w:rsidP="006F4544"/>
    <w:p w14:paraId="43C594D5" w14:textId="3E707DFE" w:rsidR="00B84E3F" w:rsidRDefault="00B84E3F" w:rsidP="006F4544"/>
    <w:p w14:paraId="7C9E45FF" w14:textId="5AB1CDB4" w:rsidR="006D23B3" w:rsidRDefault="006D23B3" w:rsidP="006F4544">
      <w:r>
        <w:rPr>
          <w:noProof/>
        </w:rPr>
        <w:drawing>
          <wp:inline distT="0" distB="0" distL="0" distR="0" wp14:anchorId="6112C66D" wp14:editId="07EAEDCF">
            <wp:extent cx="3349054" cy="4057650"/>
            <wp:effectExtent l="0" t="0" r="381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578" cy="40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25F" w14:textId="77777777" w:rsidR="00247BC9" w:rsidRDefault="00247BC9" w:rsidP="006F4544"/>
    <w:p w14:paraId="266686CF" w14:textId="1D11B298" w:rsidR="00B731BA" w:rsidRPr="00EB5F35" w:rsidRDefault="00247BC9" w:rsidP="00EB5F35">
      <w:r>
        <w:rPr>
          <w:noProof/>
        </w:rPr>
        <w:drawing>
          <wp:inline distT="0" distB="0" distL="0" distR="0" wp14:anchorId="4AFD2F7C" wp14:editId="0C7EE71A">
            <wp:extent cx="5315692" cy="2305372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1BA" w:rsidRPr="00EB5F35" w:rsidSect="00386789">
      <w:footerReference w:type="default" r:id="rId35"/>
      <w:pgSz w:w="12240" w:h="15840" w:code="1"/>
      <w:pgMar w:top="1440" w:right="1440" w:bottom="1440" w:left="144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1A7E4" w14:textId="77777777" w:rsidR="00573705" w:rsidRDefault="00573705">
      <w:r>
        <w:separator/>
      </w:r>
    </w:p>
  </w:endnote>
  <w:endnote w:type="continuationSeparator" w:id="0">
    <w:p w14:paraId="3E9BA571" w14:textId="77777777" w:rsidR="00573705" w:rsidRDefault="00573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, serif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Times New Roman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3B263F" w:rsidRPr="001F5F0C" w14:paraId="35833A22" w14:textId="77777777" w:rsidTr="00386789">
      <w:tc>
        <w:tcPr>
          <w:tcW w:w="4500" w:type="pct"/>
          <w:tcBorders>
            <w:top w:val="single" w:sz="4" w:space="0" w:color="000000"/>
          </w:tcBorders>
        </w:tcPr>
        <w:p w14:paraId="114339BA" w14:textId="3F34BF14" w:rsidR="003B263F" w:rsidRPr="001F5F0C" w:rsidRDefault="003B263F" w:rsidP="003B263F">
          <w:pPr>
            <w:pStyle w:val="Rodap"/>
            <w:jc w:val="right"/>
            <w:rPr>
              <w:sz w:val="20"/>
              <w:szCs w:val="20"/>
            </w:rPr>
          </w:pPr>
          <w:r w:rsidRPr="001F5F0C">
            <w:rPr>
              <w:sz w:val="20"/>
              <w:szCs w:val="20"/>
            </w:rPr>
            <w:t xml:space="preserve">Relatório </w:t>
          </w:r>
          <w:r w:rsidR="00CA01E1">
            <w:rPr>
              <w:sz w:val="20"/>
              <w:szCs w:val="20"/>
            </w:rPr>
            <w:t xml:space="preserve">Grupo </w:t>
          </w:r>
          <w:r w:rsidR="00A73A7D">
            <w:rPr>
              <w:sz w:val="20"/>
              <w:szCs w:val="20"/>
            </w:rPr>
            <w:t>57</w:t>
          </w:r>
          <w:r w:rsidR="00CA01E1">
            <w:rPr>
              <w:sz w:val="20"/>
              <w:szCs w:val="20"/>
            </w:rPr>
            <w:t xml:space="preserve"> Turma </w:t>
          </w:r>
          <w:r w:rsidR="00A73A7D">
            <w:rPr>
              <w:sz w:val="20"/>
              <w:szCs w:val="20"/>
            </w:rPr>
            <w:t>3DJ</w:t>
          </w:r>
          <w:r w:rsidRPr="001F5F0C">
            <w:rPr>
              <w:sz w:val="20"/>
              <w:szCs w:val="20"/>
            </w:rPr>
            <w:t xml:space="preserve"> |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C2794C"/>
        </w:tcPr>
        <w:p w14:paraId="5B0A4EF0" w14:textId="77777777" w:rsidR="003B263F" w:rsidRPr="001F5F0C" w:rsidRDefault="003B263F" w:rsidP="003B263F">
          <w:pPr>
            <w:pStyle w:val="Cabealho"/>
            <w:jc w:val="center"/>
            <w:rPr>
              <w:rFonts w:ascii="Calibri" w:hAnsi="Calibri"/>
              <w:b/>
              <w:color w:val="FFFFFF"/>
              <w:sz w:val="20"/>
              <w:szCs w:val="20"/>
            </w:rPr>
          </w:pPr>
          <w:r w:rsidRPr="001F5F0C">
            <w:rPr>
              <w:rFonts w:ascii="Calibri" w:hAnsi="Calibri"/>
              <w:b/>
              <w:sz w:val="20"/>
              <w:szCs w:val="20"/>
            </w:rPr>
            <w:fldChar w:fldCharType="begin"/>
          </w:r>
          <w:r w:rsidRPr="001F5F0C">
            <w:rPr>
              <w:rFonts w:ascii="Calibri" w:hAnsi="Calibri"/>
              <w:b/>
              <w:sz w:val="20"/>
              <w:szCs w:val="20"/>
            </w:rPr>
            <w:instrText>PAGE   \* MERGEFORMAT</w:instrText>
          </w:r>
          <w:r w:rsidRPr="001F5F0C">
            <w:rPr>
              <w:rFonts w:ascii="Calibri" w:hAnsi="Calibri"/>
              <w:b/>
              <w:sz w:val="20"/>
              <w:szCs w:val="20"/>
            </w:rPr>
            <w:fldChar w:fldCharType="separate"/>
          </w:r>
          <w:r w:rsidR="0024535E" w:rsidRPr="0024535E">
            <w:rPr>
              <w:rFonts w:ascii="Calibri" w:hAnsi="Calibri"/>
              <w:b/>
              <w:noProof/>
              <w:color w:val="FFFFFF"/>
              <w:sz w:val="20"/>
              <w:szCs w:val="20"/>
            </w:rPr>
            <w:t>7</w:t>
          </w:r>
          <w:r w:rsidRPr="001F5F0C">
            <w:rPr>
              <w:rFonts w:ascii="Calibri" w:hAnsi="Calibri"/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065A083E" w14:textId="77777777" w:rsidR="003B263F" w:rsidRPr="001F5F0C" w:rsidRDefault="003B263F">
    <w:pPr>
      <w:pStyle w:val="Rodap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ACCFC" w14:textId="77777777" w:rsidR="00573705" w:rsidRDefault="00573705">
      <w:r>
        <w:separator/>
      </w:r>
    </w:p>
  </w:footnote>
  <w:footnote w:type="continuationSeparator" w:id="0">
    <w:p w14:paraId="0B36582C" w14:textId="77777777" w:rsidR="00573705" w:rsidRDefault="005737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184"/>
    <w:multiLevelType w:val="multilevel"/>
    <w:tmpl w:val="6724353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BF27EB5"/>
    <w:multiLevelType w:val="hybridMultilevel"/>
    <w:tmpl w:val="825C89F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5B2CC1"/>
    <w:multiLevelType w:val="hybridMultilevel"/>
    <w:tmpl w:val="5790C64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9A0739"/>
    <w:multiLevelType w:val="hybridMultilevel"/>
    <w:tmpl w:val="848092E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503F09"/>
    <w:multiLevelType w:val="hybridMultilevel"/>
    <w:tmpl w:val="0534126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F552F9"/>
    <w:multiLevelType w:val="hybridMultilevel"/>
    <w:tmpl w:val="AE4C47A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0E45D4"/>
    <w:multiLevelType w:val="hybridMultilevel"/>
    <w:tmpl w:val="533462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1641E2"/>
    <w:multiLevelType w:val="hybridMultilevel"/>
    <w:tmpl w:val="76343DA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29463D"/>
    <w:multiLevelType w:val="hybridMultilevel"/>
    <w:tmpl w:val="CF0A6EB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DB38A3"/>
    <w:multiLevelType w:val="hybridMultilevel"/>
    <w:tmpl w:val="F5F8D66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111BEA"/>
    <w:multiLevelType w:val="hybridMultilevel"/>
    <w:tmpl w:val="30CA0606"/>
    <w:lvl w:ilvl="0" w:tplc="0840C600">
      <w:start w:val="1"/>
      <w:numFmt w:val="bullet"/>
      <w:lvlText w:val="-"/>
      <w:lvlJc w:val="left"/>
      <w:pPr>
        <w:ind w:left="1440" w:hanging="360"/>
      </w:pPr>
      <w:rPr>
        <w:rFonts w:ascii="Estrangelo Edessa" w:hAnsi="Estrangelo Edessa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541B22"/>
    <w:multiLevelType w:val="multilevel"/>
    <w:tmpl w:val="BA2E0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562051D5"/>
    <w:multiLevelType w:val="hybridMultilevel"/>
    <w:tmpl w:val="5E8A59F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87791A"/>
    <w:multiLevelType w:val="multilevel"/>
    <w:tmpl w:val="4E72DF3E"/>
    <w:lvl w:ilvl="0">
      <w:start w:val="1"/>
      <w:numFmt w:val="lowerLetter"/>
      <w:lvlText w:val="%1)"/>
      <w:lvlJc w:val="left"/>
      <w:pPr>
        <w:ind w:left="1080" w:firstLine="720"/>
      </w:pPr>
      <w:rPr>
        <w:rFonts w:ascii="Cambria" w:eastAsia="Cambria" w:hAnsi="Cambria" w:cs="Cambria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5" w15:restartNumberingAfterBreak="0">
    <w:nsid w:val="69110CB2"/>
    <w:multiLevelType w:val="hybridMultilevel"/>
    <w:tmpl w:val="5042871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0"/>
  </w:num>
  <w:num w:numId="5">
    <w:abstractNumId w:val="10"/>
  </w:num>
  <w:num w:numId="6">
    <w:abstractNumId w:val="11"/>
  </w:num>
  <w:num w:numId="7">
    <w:abstractNumId w:val="8"/>
  </w:num>
  <w:num w:numId="8">
    <w:abstractNumId w:val="5"/>
  </w:num>
  <w:num w:numId="9">
    <w:abstractNumId w:val="1"/>
  </w:num>
  <w:num w:numId="10">
    <w:abstractNumId w:val="3"/>
  </w:num>
  <w:num w:numId="11">
    <w:abstractNumId w:val="12"/>
  </w:num>
  <w:num w:numId="12">
    <w:abstractNumId w:val="15"/>
  </w:num>
  <w:num w:numId="13">
    <w:abstractNumId w:val="7"/>
  </w:num>
  <w:num w:numId="14">
    <w:abstractNumId w:val="2"/>
  </w:num>
  <w:num w:numId="15">
    <w:abstractNumId w:val="6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403"/>
    <w:rsid w:val="0002023F"/>
    <w:rsid w:val="000224B2"/>
    <w:rsid w:val="00051D89"/>
    <w:rsid w:val="0005512A"/>
    <w:rsid w:val="00062AD6"/>
    <w:rsid w:val="000E55CE"/>
    <w:rsid w:val="001314CF"/>
    <w:rsid w:val="001672CD"/>
    <w:rsid w:val="001938BF"/>
    <w:rsid w:val="001B7760"/>
    <w:rsid w:val="001E1403"/>
    <w:rsid w:val="001F5F0C"/>
    <w:rsid w:val="001F742D"/>
    <w:rsid w:val="00205CE5"/>
    <w:rsid w:val="002210BF"/>
    <w:rsid w:val="00224563"/>
    <w:rsid w:val="0024535E"/>
    <w:rsid w:val="00247BC9"/>
    <w:rsid w:val="002A494F"/>
    <w:rsid w:val="002A66DB"/>
    <w:rsid w:val="002C1FA1"/>
    <w:rsid w:val="002D35AC"/>
    <w:rsid w:val="002E5BDD"/>
    <w:rsid w:val="002F6EF2"/>
    <w:rsid w:val="00327E9B"/>
    <w:rsid w:val="00333300"/>
    <w:rsid w:val="00354DC1"/>
    <w:rsid w:val="00386789"/>
    <w:rsid w:val="00397BE1"/>
    <w:rsid w:val="003B263F"/>
    <w:rsid w:val="003C77C4"/>
    <w:rsid w:val="003E6618"/>
    <w:rsid w:val="003F10F9"/>
    <w:rsid w:val="00445BE2"/>
    <w:rsid w:val="00451417"/>
    <w:rsid w:val="00463391"/>
    <w:rsid w:val="00467091"/>
    <w:rsid w:val="004707AB"/>
    <w:rsid w:val="00472654"/>
    <w:rsid w:val="004839BF"/>
    <w:rsid w:val="00484E40"/>
    <w:rsid w:val="004A6F4A"/>
    <w:rsid w:val="004F3EB5"/>
    <w:rsid w:val="004F679A"/>
    <w:rsid w:val="00533052"/>
    <w:rsid w:val="005560EF"/>
    <w:rsid w:val="00573705"/>
    <w:rsid w:val="00581AFB"/>
    <w:rsid w:val="00594931"/>
    <w:rsid w:val="005A0F5B"/>
    <w:rsid w:val="005C4CA6"/>
    <w:rsid w:val="005F3496"/>
    <w:rsid w:val="00647785"/>
    <w:rsid w:val="00655505"/>
    <w:rsid w:val="00663640"/>
    <w:rsid w:val="0066545C"/>
    <w:rsid w:val="006663BA"/>
    <w:rsid w:val="00670979"/>
    <w:rsid w:val="00683BEF"/>
    <w:rsid w:val="006A4108"/>
    <w:rsid w:val="006D23B3"/>
    <w:rsid w:val="006E3718"/>
    <w:rsid w:val="006F4544"/>
    <w:rsid w:val="00751F53"/>
    <w:rsid w:val="00762052"/>
    <w:rsid w:val="00784599"/>
    <w:rsid w:val="007F7522"/>
    <w:rsid w:val="00812700"/>
    <w:rsid w:val="008515C3"/>
    <w:rsid w:val="00880B40"/>
    <w:rsid w:val="008817D0"/>
    <w:rsid w:val="008A6E3D"/>
    <w:rsid w:val="008D19C4"/>
    <w:rsid w:val="008D228F"/>
    <w:rsid w:val="008E1C1A"/>
    <w:rsid w:val="008E6516"/>
    <w:rsid w:val="008F3FFD"/>
    <w:rsid w:val="00911A9B"/>
    <w:rsid w:val="00932806"/>
    <w:rsid w:val="00953429"/>
    <w:rsid w:val="00964655"/>
    <w:rsid w:val="009D3D15"/>
    <w:rsid w:val="009D4034"/>
    <w:rsid w:val="009E7EDA"/>
    <w:rsid w:val="00A23FD3"/>
    <w:rsid w:val="00A266D3"/>
    <w:rsid w:val="00A64535"/>
    <w:rsid w:val="00A73A7D"/>
    <w:rsid w:val="00AC6EA2"/>
    <w:rsid w:val="00AD7CB4"/>
    <w:rsid w:val="00B1025D"/>
    <w:rsid w:val="00B3308C"/>
    <w:rsid w:val="00B4036E"/>
    <w:rsid w:val="00B731BA"/>
    <w:rsid w:val="00B84E3F"/>
    <w:rsid w:val="00B9748E"/>
    <w:rsid w:val="00BB5E76"/>
    <w:rsid w:val="00BD0BF4"/>
    <w:rsid w:val="00BF1A42"/>
    <w:rsid w:val="00C33DC6"/>
    <w:rsid w:val="00C52C43"/>
    <w:rsid w:val="00C73267"/>
    <w:rsid w:val="00C7793C"/>
    <w:rsid w:val="00C811F8"/>
    <w:rsid w:val="00C8129E"/>
    <w:rsid w:val="00CA01E1"/>
    <w:rsid w:val="00CB0143"/>
    <w:rsid w:val="00CD2826"/>
    <w:rsid w:val="00CE117F"/>
    <w:rsid w:val="00CE3AE5"/>
    <w:rsid w:val="00CF4C1D"/>
    <w:rsid w:val="00CF6A41"/>
    <w:rsid w:val="00D0371C"/>
    <w:rsid w:val="00D55FBE"/>
    <w:rsid w:val="00D95885"/>
    <w:rsid w:val="00DA360E"/>
    <w:rsid w:val="00DB74E5"/>
    <w:rsid w:val="00DD55C9"/>
    <w:rsid w:val="00DF5B6D"/>
    <w:rsid w:val="00E16B5D"/>
    <w:rsid w:val="00E21D17"/>
    <w:rsid w:val="00E22E24"/>
    <w:rsid w:val="00E2776B"/>
    <w:rsid w:val="00E32082"/>
    <w:rsid w:val="00E350B4"/>
    <w:rsid w:val="00E70D13"/>
    <w:rsid w:val="00E73332"/>
    <w:rsid w:val="00E81BB4"/>
    <w:rsid w:val="00EA2D91"/>
    <w:rsid w:val="00EB5F35"/>
    <w:rsid w:val="00ED0231"/>
    <w:rsid w:val="00F214F0"/>
    <w:rsid w:val="00F56A00"/>
    <w:rsid w:val="00F916C3"/>
    <w:rsid w:val="00FE7800"/>
    <w:rsid w:val="00FF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40EDFA1"/>
  <w15:docId w15:val="{B3B287CB-8145-407A-B5E9-1084FC7A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F35"/>
    <w:pPr>
      <w:spacing w:line="360" w:lineRule="auto"/>
      <w:jc w:val="both"/>
    </w:pPr>
    <w:rPr>
      <w:rFonts w:ascii="Calibri" w:hAnsi="Calibri" w:cs="Times , serif"/>
      <w:sz w:val="22"/>
      <w:szCs w:val="24"/>
    </w:rPr>
  </w:style>
  <w:style w:type="paragraph" w:styleId="Ttulo1">
    <w:name w:val="heading 1"/>
    <w:basedOn w:val="Normal"/>
    <w:next w:val="BodyText1"/>
    <w:link w:val="Ttulo1Carter"/>
    <w:qFormat/>
    <w:rsid w:val="00B731BA"/>
    <w:pPr>
      <w:spacing w:line="480" w:lineRule="auto"/>
      <w:jc w:val="center"/>
      <w:outlineLvl w:val="0"/>
    </w:pPr>
    <w:rPr>
      <w:rFonts w:cs="Times New Roman"/>
      <w:b/>
    </w:rPr>
  </w:style>
  <w:style w:type="paragraph" w:styleId="Ttulo2">
    <w:name w:val="heading 2"/>
    <w:basedOn w:val="Normal"/>
    <w:next w:val="Normal"/>
    <w:link w:val="Ttulo2Carter"/>
    <w:qFormat/>
    <w:rsid w:val="00B731BA"/>
    <w:pPr>
      <w:spacing w:line="480" w:lineRule="auto"/>
      <w:outlineLvl w:val="1"/>
    </w:pPr>
    <w:rPr>
      <w:rFonts w:cs="Times New Roman"/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color w:val="0000FF"/>
      <w:u w:val="single"/>
    </w:rPr>
  </w:style>
  <w:style w:type="character" w:styleId="Hiperligaovisitada">
    <w:name w:val="FollowedHyperlink"/>
    <w:rPr>
      <w:color w:val="800080"/>
      <w:u w:val="single"/>
    </w:rPr>
  </w:style>
  <w:style w:type="paragraph" w:customStyle="1" w:styleId="BodyText1">
    <w:name w:val="Body Text1"/>
    <w:basedOn w:val="Normal"/>
    <w:link w:val="BodyTextChar"/>
  </w:style>
  <w:style w:type="character" w:customStyle="1" w:styleId="Ttulo1Carter">
    <w:name w:val="Título 1 Caráter"/>
    <w:link w:val="Ttulo1"/>
    <w:rsid w:val="00B731BA"/>
    <w:rPr>
      <w:rFonts w:ascii="Calibri" w:hAnsi="Calibri"/>
      <w:b/>
      <w:sz w:val="24"/>
      <w:szCs w:val="24"/>
    </w:rPr>
  </w:style>
  <w:style w:type="character" w:customStyle="1" w:styleId="Ttulo2Carter">
    <w:name w:val="Título 2 Caráter"/>
    <w:link w:val="Ttulo2"/>
    <w:rsid w:val="00B731BA"/>
    <w:rPr>
      <w:rFonts w:ascii="Calibri" w:hAnsi="Calibri"/>
      <w:b/>
      <w:sz w:val="22"/>
      <w:szCs w:val="24"/>
    </w:rPr>
  </w:style>
  <w:style w:type="paragraph" w:styleId="Cabealho">
    <w:name w:val="header"/>
    <w:basedOn w:val="Normal"/>
    <w:link w:val="CabealhoCarter"/>
    <w:uiPriority w:val="99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character" w:customStyle="1" w:styleId="CabealhoCarter">
    <w:name w:val="Cabeçalho Caráter"/>
    <w:link w:val="Cabealho"/>
    <w:uiPriority w:val="99"/>
    <w:rPr>
      <w:rFonts w:cs="Times , serif"/>
      <w:sz w:val="24"/>
      <w:szCs w:val="24"/>
    </w:rPr>
  </w:style>
  <w:style w:type="paragraph" w:styleId="Rodap">
    <w:name w:val="footer"/>
    <w:basedOn w:val="Normal"/>
    <w:link w:val="RodapCarter"/>
    <w:uiPriority w:val="99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link w:val="Rodap"/>
    <w:uiPriority w:val="99"/>
    <w:rPr>
      <w:rFonts w:cs="Times , serif"/>
      <w:sz w:val="24"/>
      <w:szCs w:val="24"/>
    </w:rPr>
  </w:style>
  <w:style w:type="paragraph" w:styleId="Corpodetexto">
    <w:name w:val="Body Text"/>
    <w:basedOn w:val="Normal"/>
    <w:link w:val="CorpodetextoCarter"/>
    <w:pPr>
      <w:spacing w:line="480" w:lineRule="auto"/>
      <w:ind w:firstLine="540"/>
    </w:pPr>
    <w:rPr>
      <w:rFonts w:ascii="Times New Roman" w:hAnsi="Times New Roman" w:cs="Times New Roman"/>
    </w:rPr>
  </w:style>
  <w:style w:type="character" w:customStyle="1" w:styleId="CorpodetextoCarter">
    <w:name w:val="Corpo de texto Caráter"/>
    <w:link w:val="Corpodetexto"/>
    <w:rPr>
      <w:rFonts w:cs="Times , serif"/>
      <w:sz w:val="24"/>
      <w:szCs w:val="24"/>
    </w:rPr>
  </w:style>
  <w:style w:type="character" w:customStyle="1" w:styleId="TextodeblocoCarcter">
    <w:name w:val="Texto de bloco Carácter"/>
    <w:link w:val="BlockText1"/>
    <w:locked/>
    <w:rPr>
      <w:sz w:val="24"/>
      <w:lang w:val="pt-PT" w:eastAsia="pt-PT" w:bidi="pt-PT"/>
    </w:rPr>
  </w:style>
  <w:style w:type="paragraph" w:styleId="Textodebloco">
    <w:name w:val="Block Text"/>
    <w:basedOn w:val="BodyText1"/>
    <w:pPr>
      <w:spacing w:line="480" w:lineRule="auto"/>
    </w:pPr>
    <w:rPr>
      <w:rFonts w:ascii="Times New Roman" w:hAnsi="Times New Roman" w:cs="Times New Roman"/>
    </w:rPr>
  </w:style>
  <w:style w:type="paragraph" w:customStyle="1" w:styleId="Numberedlist">
    <w:name w:val="Numbered list"/>
    <w:basedOn w:val="Normal"/>
    <w:pPr>
      <w:numPr>
        <w:numId w:val="2"/>
      </w:numPr>
      <w:spacing w:line="480" w:lineRule="auto"/>
    </w:pPr>
    <w:rPr>
      <w:rFonts w:ascii="Times New Roman" w:hAnsi="Times New Roman" w:cs="Times New Roman"/>
      <w:lang w:bidi="pt-PT"/>
    </w:rPr>
  </w:style>
  <w:style w:type="paragraph" w:customStyle="1" w:styleId="Quotation">
    <w:name w:val="Quotation"/>
    <w:basedOn w:val="BodyText1"/>
    <w:pPr>
      <w:spacing w:line="480" w:lineRule="auto"/>
      <w:ind w:left="547"/>
    </w:pPr>
    <w:rPr>
      <w:rFonts w:ascii="Times New Roman" w:hAnsi="Times New Roman" w:cs="Times New Roman"/>
      <w:lang w:bidi="pt-PT"/>
    </w:rPr>
  </w:style>
  <w:style w:type="paragraph" w:customStyle="1" w:styleId="Reference">
    <w:name w:val="Reference"/>
    <w:basedOn w:val="BodyText1"/>
    <w:pPr>
      <w:spacing w:line="480" w:lineRule="auto"/>
      <w:ind w:left="547" w:hanging="547"/>
    </w:pPr>
    <w:rPr>
      <w:rFonts w:ascii="Times New Roman" w:hAnsi="Times New Roman" w:cs="Times New Roman"/>
      <w:lang w:bidi="pt-PT"/>
    </w:rPr>
  </w:style>
  <w:style w:type="paragraph" w:customStyle="1" w:styleId="Heading11">
    <w:name w:val="Heading 11"/>
    <w:basedOn w:val="Normal"/>
    <w:link w:val="Heading1Char"/>
  </w:style>
  <w:style w:type="character" w:customStyle="1" w:styleId="Heading1Char">
    <w:name w:val="Heading 1 Char"/>
    <w:link w:val="Heading11"/>
    <w:locked/>
    <w:rPr>
      <w:sz w:val="24"/>
      <w:lang w:val="pt-PT" w:eastAsia="pt-PT" w:bidi="pt-PT"/>
    </w:rPr>
  </w:style>
  <w:style w:type="character" w:customStyle="1" w:styleId="BodyTextChar">
    <w:name w:val="Body Text Char"/>
    <w:link w:val="BodyText1"/>
    <w:locked/>
    <w:rPr>
      <w:sz w:val="24"/>
      <w:lang w:val="pt-PT" w:eastAsia="pt-PT" w:bidi="pt-PT"/>
    </w:rPr>
  </w:style>
  <w:style w:type="paragraph" w:customStyle="1" w:styleId="BlockText1">
    <w:name w:val="Block Text1"/>
    <w:basedOn w:val="Normal"/>
    <w:link w:val="TextodeblocoCarcter"/>
  </w:style>
  <w:style w:type="table" w:customStyle="1" w:styleId="TableNormal1">
    <w:name w:val="Table Normal1"/>
    <w:semiHidden/>
    <w:rPr>
      <w:rFonts w:cs="Times , serif"/>
      <w:lang w:bidi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Tipodeletrapredefinidodopargrafo"/>
    <w:uiPriority w:val="99"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32082"/>
    <w:pPr>
      <w:spacing w:after="300"/>
      <w:contextualSpacing/>
    </w:pPr>
    <w:rPr>
      <w:rFonts w:ascii="Century Gothic" w:hAnsi="Century Gothic" w:cs="Times New Roman"/>
      <w:color w:val="2F5897"/>
      <w:spacing w:val="5"/>
      <w:kern w:val="28"/>
      <w:sz w:val="60"/>
      <w:szCs w:val="60"/>
    </w:rPr>
  </w:style>
  <w:style w:type="character" w:customStyle="1" w:styleId="TtuloCarter">
    <w:name w:val="Título Caráter"/>
    <w:link w:val="Ttulo"/>
    <w:uiPriority w:val="10"/>
    <w:rsid w:val="00E32082"/>
    <w:rPr>
      <w:rFonts w:ascii="Century Gothic" w:hAnsi="Century Gothic"/>
      <w:color w:val="2F5897"/>
      <w:spacing w:val="5"/>
      <w:kern w:val="28"/>
      <w:sz w:val="60"/>
      <w:szCs w:val="60"/>
    </w:rPr>
  </w:style>
  <w:style w:type="table" w:styleId="TabelacomGrelha">
    <w:name w:val="Table Grid"/>
    <w:basedOn w:val="Tabelanormal"/>
    <w:rsid w:val="00E32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EspaamentoCarter">
    <w:name w:val="Sem Espaçamento Caráter"/>
    <w:link w:val="SemEspaamento"/>
    <w:uiPriority w:val="1"/>
    <w:locked/>
    <w:rsid w:val="00E32082"/>
    <w:rPr>
      <w:rFonts w:ascii="Times New Roman" w:hAnsi="Times New Roman"/>
    </w:rPr>
  </w:style>
  <w:style w:type="paragraph" w:styleId="SemEspaamento">
    <w:name w:val="No Spacing"/>
    <w:link w:val="SemEspaamentoCarter"/>
    <w:uiPriority w:val="1"/>
    <w:qFormat/>
    <w:rsid w:val="00E32082"/>
    <w:rPr>
      <w:rFonts w:ascii="Times New Roman" w:hAnsi="Times New Roman"/>
    </w:rPr>
  </w:style>
  <w:style w:type="paragraph" w:styleId="Cabealhodondice">
    <w:name w:val="TOC Heading"/>
    <w:basedOn w:val="Ttulo1"/>
    <w:next w:val="Normal"/>
    <w:uiPriority w:val="39"/>
    <w:unhideWhenUsed/>
    <w:qFormat/>
    <w:rsid w:val="004A6F4A"/>
    <w:pPr>
      <w:keepNext/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rsid w:val="004A6F4A"/>
  </w:style>
  <w:style w:type="paragraph" w:styleId="ndice2">
    <w:name w:val="toc 2"/>
    <w:basedOn w:val="Normal"/>
    <w:next w:val="Normal"/>
    <w:autoRedefine/>
    <w:uiPriority w:val="39"/>
    <w:rsid w:val="004A6F4A"/>
    <w:pPr>
      <w:ind w:left="240"/>
    </w:pPr>
  </w:style>
  <w:style w:type="paragraph" w:styleId="PargrafodaLista">
    <w:name w:val="List Paragraph"/>
    <w:basedOn w:val="Normal"/>
    <w:uiPriority w:val="34"/>
    <w:qFormat/>
    <w:rsid w:val="00964655"/>
    <w:pPr>
      <w:spacing w:before="120"/>
      <w:ind w:left="720" w:firstLine="851"/>
      <w:contextualSpacing/>
    </w:pPr>
    <w:rPr>
      <w:rFonts w:ascii="Garamond" w:eastAsia="Garamond" w:hAnsi="Garamond" w:cs="Garamond"/>
      <w:color w:val="000000"/>
      <w:szCs w:val="20"/>
    </w:rPr>
  </w:style>
  <w:style w:type="paragraph" w:styleId="Textodebalo">
    <w:name w:val="Balloon Text"/>
    <w:basedOn w:val="Normal"/>
    <w:link w:val="TextodebaloCarter"/>
    <w:rsid w:val="003B263F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3B263F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semiHidden/>
    <w:unhideWhenUsed/>
    <w:rsid w:val="00C811F8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C811F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C811F8"/>
    <w:rPr>
      <w:rFonts w:ascii="Calibri" w:hAnsi="Calibri" w:cs="Times , serif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811F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811F8"/>
    <w:rPr>
      <w:rFonts w:ascii="Calibri" w:hAnsi="Calibri" w:cs="Times , serif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t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P\Dropbox\ISEP\GUIA%20de%20produ&#231;&#227;o%20de%20trabalhos\TEMPLATE_RELATORI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e977478-40fc-4c96-9b59-58f9adc62218" xsi:nil="true"/>
    <AppVersion xmlns="6e977478-40fc-4c96-9b59-58f9adc62218" xsi:nil="true"/>
    <TeamsChannelId xmlns="6e977478-40fc-4c96-9b59-58f9adc62218" xsi:nil="true"/>
    <FolderType xmlns="6e977478-40fc-4c96-9b59-58f9adc62218" xsi:nil="true"/>
    <CultureName xmlns="6e977478-40fc-4c96-9b59-58f9adc6221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F0F40A57A4B4943AE5F0D22A00E6876" ma:contentTypeVersion="7" ma:contentTypeDescription="Criar um novo documento." ma:contentTypeScope="" ma:versionID="0777f9d8bcaf4fa9f3f247f35de05543">
  <xsd:schema xmlns:xsd="http://www.w3.org/2001/XMLSchema" xmlns:xs="http://www.w3.org/2001/XMLSchema" xmlns:p="http://schemas.microsoft.com/office/2006/metadata/properties" xmlns:ns2="6e977478-40fc-4c96-9b59-58f9adc62218" targetNamespace="http://schemas.microsoft.com/office/2006/metadata/properties" ma:root="true" ma:fieldsID="6e1588d9447c950b5d06efd32159bf41" ns2:_="">
    <xsd:import namespace="6e977478-40fc-4c96-9b59-58f9adc62218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77478-40fc-4c96-9b59-58f9adc62218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BD9CC-6025-4F76-BD90-0F1427CF0A06}">
  <ds:schemaRefs>
    <ds:schemaRef ds:uri="http://schemas.microsoft.com/office/2006/metadata/properties"/>
    <ds:schemaRef ds:uri="http://schemas.microsoft.com/office/infopath/2007/PartnerControls"/>
    <ds:schemaRef ds:uri="6e977478-40fc-4c96-9b59-58f9adc62218"/>
  </ds:schemaRefs>
</ds:datastoreItem>
</file>

<file path=customXml/itemProps2.xml><?xml version="1.0" encoding="utf-8"?>
<ds:datastoreItem xmlns:ds="http://schemas.openxmlformats.org/officeDocument/2006/customXml" ds:itemID="{F22FBF9B-697C-4384-8BA9-D9CACC8149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77478-40fc-4c96-9b59-58f9adc622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BEE9C3-75AD-4607-B106-1B44B05722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46D67E-02BF-4E37-8EF1-2391CC03D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TEMPLATE_RELATORIO</Template>
  <TotalTime>389</TotalTime>
  <Pages>1</Pages>
  <Words>448</Words>
  <Characters>2422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Cabeçalho corrente: ESTE É UM TÍTULO BREVE (50 CARACTERES OU MENOS) DO TRABALHO</vt:lpstr>
    </vt:vector>
  </TitlesOfParts>
  <Company>ISEP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 Sousa</dc:creator>
  <cp:lastModifiedBy>Tomás Limbado (1191106)</cp:lastModifiedBy>
  <cp:revision>30</cp:revision>
  <cp:lastPrinted>2022-01-19T19:44:00Z</cp:lastPrinted>
  <dcterms:created xsi:type="dcterms:W3CDTF">2021-10-08T16:26:00Z</dcterms:created>
  <dcterms:modified xsi:type="dcterms:W3CDTF">2022-01-19T19:48:00Z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TC100763239990</vt:lpwstr>
  </property>
  <property fmtid="{D5CDD505-2E9C-101B-9397-08002B2CF9AE}" pid="3" name="ContentTypeId">
    <vt:lpwstr>0x0101008F0F40A57A4B4943AE5F0D22A00E6876</vt:lpwstr>
  </property>
</Properties>
</file>